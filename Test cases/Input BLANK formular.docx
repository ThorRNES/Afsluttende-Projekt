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040"/>
        <w:gridCol w:w="5040"/>
      </w:tblGrid>
      <w:tr w:rsidR="00D947C3" w:rsidRPr="00F777CC" w14:paraId="2B01B3FE" w14:textId="77777777">
        <w:tc>
          <w:tcPr>
            <w:tcW w:w="2500" w:type="pct"/>
            <w:shd w:val="clear" w:color="auto" w:fill="7E97AD" w:themeFill="accent1"/>
            <w:vAlign w:val="center"/>
          </w:tcPr>
          <w:p w14:paraId="3A64A40E" w14:textId="77777777" w:rsidR="00D947C3" w:rsidRPr="00F777CC" w:rsidRDefault="00F7015F">
            <w:pPr>
              <w:pStyle w:val="Titel"/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FFFFFF"/>
                <w:lang w:val="da-DK"/>
              </w:rPr>
              <w:t>Faktura</w:t>
            </w:r>
            <w:sdt>
              <w:sdtPr>
                <w:rPr>
                  <w:noProof/>
                  <w:lang w:val="da-DK"/>
                </w:rPr>
                <w:id w:val="-1395425498"/>
                <w:placeholder>
                  <w:docPart w:val="EC9A806AB89748A29A78C7F0514877C0"/>
                </w:placeholder>
                <w:temporary/>
                <w:showingPlcHdr/>
                <w:text/>
              </w:sdtPr>
              <w:sdtContent>
                <w:r w:rsidR="00802FB5" w:rsidRPr="00F777CC">
                  <w:rPr>
                    <w:noProof/>
                    <w:lang w:val="da-DK"/>
                  </w:rPr>
                  <w:t>[nr</w:t>
                </w:r>
                <w:r w:rsidRPr="00F777CC">
                  <w:rPr>
                    <w:noProof/>
                    <w:lang w:val="da-DK"/>
                  </w:rPr>
                  <w:t>.]</w:t>
                </w:r>
              </w:sdtContent>
            </w:sdt>
          </w:p>
        </w:tc>
        <w:sdt>
          <w:sdtPr>
            <w:rPr>
              <w:noProof/>
              <w:lang w:val="da-DK"/>
            </w:rPr>
            <w:id w:val="715166947"/>
            <w:placeholder>
              <w:docPart w:val="14F088A2B84F4C7AB4F66A1DDF0FACDC"/>
            </w:placeholder>
            <w:showingPlcHdr/>
            <w:date>
              <w:dateFormat w:val="d.M.yyyy"/>
              <w:lid w:val="da-DK"/>
              <w:storeMappedDataAs w:val="dateTime"/>
              <w:calendar w:val="gregorian"/>
            </w:date>
          </w:sdtPr>
          <w:sdtContent>
            <w:tc>
              <w:tcPr>
                <w:tcW w:w="2500" w:type="pct"/>
                <w:shd w:val="clear" w:color="auto" w:fill="7E97AD" w:themeFill="accent1"/>
                <w:vAlign w:val="center"/>
              </w:tcPr>
              <w:p w14:paraId="41F69011" w14:textId="77777777" w:rsidR="00D947C3" w:rsidRPr="00F777CC" w:rsidRDefault="00F7015F">
                <w:pPr>
                  <w:pStyle w:val="Titel"/>
                  <w:jc w:val="right"/>
                  <w:rPr>
                    <w:noProof/>
                    <w:lang w:val="da-DK"/>
                  </w:rPr>
                </w:pPr>
                <w:r w:rsidRPr="00F777CC">
                  <w:rPr>
                    <w:rFonts w:ascii="Calibri" w:hAnsi="Calibri"/>
                    <w:noProof/>
                    <w:color w:val="FFFFFF"/>
                    <w:lang w:val="da-DK"/>
                  </w:rPr>
                  <w:t>[Vælg dato]</w:t>
                </w:r>
              </w:p>
            </w:tc>
          </w:sdtContent>
        </w:sdt>
      </w:tr>
    </w:tbl>
    <w:p w14:paraId="7B62EC9D" w14:textId="77777777" w:rsidR="00D947C3" w:rsidRPr="00F777CC" w:rsidRDefault="00D947C3">
      <w:pPr>
        <w:rPr>
          <w:noProof/>
          <w:lang w:val="da-DK"/>
        </w:rPr>
      </w:pPr>
    </w:p>
    <w:tbl>
      <w:tblPr>
        <w:tblW w:w="5443" w:type="pct"/>
        <w:tblLook w:val="04A0" w:firstRow="1" w:lastRow="0" w:firstColumn="1" w:lastColumn="0" w:noHBand="0" w:noVBand="1"/>
      </w:tblPr>
      <w:tblGrid>
        <w:gridCol w:w="3022"/>
        <w:gridCol w:w="2914"/>
        <w:gridCol w:w="5037"/>
      </w:tblGrid>
      <w:tr w:rsidR="00D947C3" w:rsidRPr="00F777CC" w14:paraId="64182C03" w14:textId="77777777" w:rsidTr="00FB0238">
        <w:tc>
          <w:tcPr>
            <w:tcW w:w="1377" w:type="pct"/>
            <w:tcBorders>
              <w:bottom w:val="single" w:sz="4" w:space="0" w:color="7E97AD" w:themeColor="accent1"/>
            </w:tcBorders>
          </w:tcPr>
          <w:p w14:paraId="1D1C3EF8" w14:textId="77777777" w:rsidR="00D947C3" w:rsidRPr="00F777CC" w:rsidRDefault="00F7015F">
            <w:pPr>
              <w:pStyle w:val="Tabeloverskrift"/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7E97AD"/>
                <w:lang w:val="da-DK"/>
              </w:rPr>
              <w:t>Send faktura til:</w:t>
            </w:r>
          </w:p>
        </w:tc>
        <w:tc>
          <w:tcPr>
            <w:tcW w:w="1328" w:type="pct"/>
            <w:tcBorders>
              <w:bottom w:val="single" w:sz="4" w:space="0" w:color="7E97AD" w:themeColor="accent1"/>
            </w:tcBorders>
          </w:tcPr>
          <w:p w14:paraId="5FA8745A" w14:textId="77777777" w:rsidR="00D947C3" w:rsidRPr="00F777CC" w:rsidRDefault="00F7015F" w:rsidP="0053150F">
            <w:pPr>
              <w:pStyle w:val="Tabeloverskrift"/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7E97AD"/>
                <w:lang w:val="da-DK"/>
              </w:rPr>
              <w:t>Afsendelsesdato</w:t>
            </w:r>
          </w:p>
        </w:tc>
        <w:tc>
          <w:tcPr>
            <w:tcW w:w="2296" w:type="pct"/>
            <w:tcBorders>
              <w:bottom w:val="single" w:sz="4" w:space="0" w:color="7E97AD" w:themeColor="accent1"/>
            </w:tcBorders>
          </w:tcPr>
          <w:p w14:paraId="5C848CBE" w14:textId="77777777" w:rsidR="00D947C3" w:rsidRPr="00F777CC" w:rsidRDefault="00F7015F">
            <w:pPr>
              <w:pStyle w:val="Tabeloverskrift"/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7E97AD"/>
                <w:lang w:val="da-DK"/>
              </w:rPr>
              <w:t>Vejledning</w:t>
            </w:r>
          </w:p>
        </w:tc>
      </w:tr>
      <w:tr w:rsidR="00D947C3" w:rsidRPr="00F777CC" w14:paraId="78D18CD0" w14:textId="77777777" w:rsidTr="00FB0238">
        <w:tc>
          <w:tcPr>
            <w:tcW w:w="1377" w:type="pct"/>
            <w:tcBorders>
              <w:top w:val="single" w:sz="4" w:space="0" w:color="7E97AD" w:themeColor="accent1"/>
            </w:tcBorders>
          </w:tcPr>
          <w:p w14:paraId="0E5D6AE0" w14:textId="77777777" w:rsidR="00FB0238" w:rsidRPr="00F777CC" w:rsidRDefault="00000000">
            <w:pPr>
              <w:rPr>
                <w:noProof/>
                <w:lang w:val="da-DK"/>
              </w:rPr>
            </w:pPr>
            <w:sdt>
              <w:sdtPr>
                <w:rPr>
                  <w:noProof/>
                  <w:lang w:val="da-DK"/>
                </w:rPr>
                <w:id w:val="-190845037"/>
                <w:placeholder>
                  <w:docPart w:val="0A55D08CFD7C409EAE7093CC0F4E4634"/>
                </w:placeholder>
                <w:temporary/>
                <w:showingPlcHdr/>
                <w:text/>
              </w:sdtPr>
              <w:sdtContent>
                <w:r w:rsidR="00F7015F" w:rsidRPr="00F777CC">
                  <w:rPr>
                    <w:noProof/>
                    <w:lang w:val="da-DK"/>
                  </w:rPr>
                  <w:t>[</w:t>
                </w:r>
                <w:r w:rsidR="0098549C" w:rsidRPr="00F777CC">
                  <w:rPr>
                    <w:noProof/>
                    <w:lang w:val="da-DK"/>
                  </w:rPr>
                  <w:t>Navn</w:t>
                </w:r>
                <w:r w:rsidR="00F7015F" w:rsidRPr="00F777CC">
                  <w:rPr>
                    <w:noProof/>
                    <w:lang w:val="da-DK"/>
                  </w:rPr>
                  <w:t>]</w:t>
                </w:r>
              </w:sdtContent>
            </w:sdt>
          </w:p>
          <w:p w14:paraId="30D9C98D" w14:textId="77777777" w:rsidR="00FB0238" w:rsidRPr="00F777CC" w:rsidRDefault="00000000">
            <w:pPr>
              <w:rPr>
                <w:noProof/>
                <w:lang w:val="da-DK"/>
              </w:rPr>
            </w:pPr>
            <w:sdt>
              <w:sdtPr>
                <w:rPr>
                  <w:noProof/>
                  <w:lang w:val="da-DK"/>
                </w:rPr>
                <w:id w:val="951744062"/>
                <w:placeholder>
                  <w:docPart w:val="D5A934020C08498C946C999E79BE87BF"/>
                </w:placeholder>
                <w:temporary/>
                <w:showingPlcHdr/>
                <w:text/>
              </w:sdtPr>
              <w:sdtContent>
                <w:r w:rsidR="00FB0238" w:rsidRPr="00F777CC">
                  <w:rPr>
                    <w:noProof/>
                    <w:lang w:val="da-DK"/>
                  </w:rPr>
                  <w:t>[</w:t>
                </w:r>
                <w:r w:rsidR="0098549C" w:rsidRPr="00F777CC">
                  <w:rPr>
                    <w:noProof/>
                    <w:lang w:val="da-DK"/>
                  </w:rPr>
                  <w:t>Adresse</w:t>
                </w:r>
                <w:r w:rsidR="00F7015F" w:rsidRPr="00F777CC">
                  <w:rPr>
                    <w:noProof/>
                    <w:lang w:val="da-DK"/>
                  </w:rPr>
                  <w:t>]</w:t>
                </w:r>
              </w:sdtContent>
            </w:sdt>
          </w:p>
          <w:p w14:paraId="2E15E636" w14:textId="77777777" w:rsidR="00D947C3" w:rsidRPr="00F777CC" w:rsidRDefault="00000000">
            <w:pPr>
              <w:rPr>
                <w:noProof/>
                <w:lang w:val="da-DK"/>
              </w:rPr>
            </w:pPr>
            <w:sdt>
              <w:sdtPr>
                <w:rPr>
                  <w:noProof/>
                  <w:lang w:val="da-DK"/>
                </w:rPr>
                <w:id w:val="2081160678"/>
                <w:placeholder>
                  <w:docPart w:val="B4C63BDAEBA14B69BC73340BC64E819B"/>
                </w:placeholder>
                <w:temporary/>
                <w:showingPlcHdr/>
                <w:text/>
              </w:sdtPr>
              <w:sdtContent>
                <w:r w:rsidR="0020138E" w:rsidRPr="00F777CC">
                  <w:rPr>
                    <w:noProof/>
                    <w:lang w:val="da-DK"/>
                  </w:rPr>
                  <w:t>[By, delstat, postnummer]</w:t>
                </w:r>
              </w:sdtContent>
            </w:sdt>
          </w:p>
          <w:p w14:paraId="192D841B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328" w:type="pct"/>
            <w:tcBorders>
              <w:top w:val="single" w:sz="4" w:space="0" w:color="7E97AD" w:themeColor="accent1"/>
            </w:tcBorders>
          </w:tcPr>
          <w:p w14:paraId="0231B529" w14:textId="77777777" w:rsidR="00FB0238" w:rsidRPr="00F777CC" w:rsidRDefault="00000000">
            <w:pPr>
              <w:rPr>
                <w:noProof/>
                <w:lang w:val="da-DK"/>
              </w:rPr>
            </w:pPr>
            <w:sdt>
              <w:sdtPr>
                <w:rPr>
                  <w:noProof/>
                  <w:lang w:val="da-DK"/>
                </w:rPr>
                <w:id w:val="-786579127"/>
                <w:placeholder>
                  <w:docPart w:val="5BBF65B5C03F4EEE8BF6D949F585DF85"/>
                </w:placeholder>
                <w:temporary/>
                <w:showingPlcHdr/>
                <w:text/>
              </w:sdtPr>
              <w:sdtContent>
                <w:r w:rsidR="00FB0238" w:rsidRPr="00F777CC">
                  <w:rPr>
                    <w:noProof/>
                    <w:lang w:val="da-DK"/>
                  </w:rPr>
                  <w:t>Samme som modtager</w:t>
                </w:r>
              </w:sdtContent>
            </w:sdt>
          </w:p>
          <w:p w14:paraId="47FFA5F5" w14:textId="77777777" w:rsidR="00FB0238" w:rsidRPr="00F777CC" w:rsidRDefault="00FB0238" w:rsidP="00FB0238">
            <w:pPr>
              <w:rPr>
                <w:noProof/>
                <w:lang w:val="da-DK"/>
              </w:rPr>
            </w:pPr>
          </w:p>
          <w:p w14:paraId="358E8D76" w14:textId="77777777" w:rsidR="00D947C3" w:rsidRPr="00F777CC" w:rsidRDefault="00D947C3" w:rsidP="00FB0238">
            <w:pPr>
              <w:rPr>
                <w:noProof/>
                <w:lang w:val="da-DK"/>
              </w:rPr>
            </w:pPr>
          </w:p>
        </w:tc>
        <w:tc>
          <w:tcPr>
            <w:tcW w:w="2296" w:type="pct"/>
            <w:tcBorders>
              <w:top w:val="single" w:sz="4" w:space="0" w:color="7E97AD" w:themeColor="accent1"/>
            </w:tcBorders>
          </w:tcPr>
          <w:sdt>
            <w:sdtPr>
              <w:rPr>
                <w:noProof/>
                <w:lang w:val="da-DK"/>
              </w:rPr>
              <w:id w:val="1664363053"/>
              <w:placeholder>
                <w:docPart w:val="CC4DD76D7A574D46B83668BA09D29439"/>
              </w:placeholder>
              <w:temporary/>
              <w:showingPlcHdr/>
              <w:text/>
            </w:sdtPr>
            <w:sdtContent>
              <w:p w14:paraId="38D5B019" w14:textId="77777777" w:rsidR="00D947C3" w:rsidRPr="00F777CC" w:rsidRDefault="00F7015F">
                <w:pPr>
                  <w:rPr>
                    <w:noProof/>
                    <w:lang w:val="da-DK"/>
                  </w:rPr>
                </w:pPr>
                <w:r w:rsidRPr="00F777CC">
                  <w:rPr>
                    <w:rFonts w:ascii="Cambria" w:hAnsi="Cambria"/>
                    <w:noProof/>
                    <w:color w:val="595959"/>
                    <w:lang w:val="da-DK"/>
                  </w:rPr>
                  <w:t>[Tilføj yderligere instruktioner]</w:t>
                </w:r>
              </w:p>
            </w:sdtContent>
          </w:sdt>
        </w:tc>
      </w:tr>
    </w:tbl>
    <w:p w14:paraId="1A1410AF" w14:textId="77777777" w:rsidR="00D947C3" w:rsidRPr="00F777CC" w:rsidRDefault="00D947C3">
      <w:pPr>
        <w:rPr>
          <w:noProof/>
          <w:lang w:val="da-DK"/>
        </w:rPr>
      </w:pPr>
    </w:p>
    <w:tbl>
      <w:tblPr>
        <w:tblStyle w:val="InvoiceTable"/>
        <w:tblW w:w="5000" w:type="pct"/>
        <w:tblLook w:val="04E0" w:firstRow="1" w:lastRow="1" w:firstColumn="1" w:lastColumn="0" w:noHBand="0" w:noVBand="1"/>
      </w:tblPr>
      <w:tblGrid>
        <w:gridCol w:w="2016"/>
        <w:gridCol w:w="4032"/>
        <w:gridCol w:w="2016"/>
        <w:gridCol w:w="2016"/>
      </w:tblGrid>
      <w:tr w:rsidR="00D947C3" w:rsidRPr="00F777CC" w14:paraId="77A0BE01" w14:textId="77777777" w:rsidTr="00D94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</w:tcPr>
          <w:p w14:paraId="0ED0CCA3" w14:textId="77777777" w:rsidR="00D947C3" w:rsidRPr="00F777CC" w:rsidRDefault="00F7015F">
            <w:pPr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FFFFFF"/>
                <w:lang w:val="da-DK"/>
              </w:rPr>
              <w:t>Antal</w:t>
            </w:r>
          </w:p>
        </w:tc>
        <w:tc>
          <w:tcPr>
            <w:tcW w:w="2000" w:type="pct"/>
          </w:tcPr>
          <w:p w14:paraId="7B47527E" w14:textId="77777777" w:rsidR="00D947C3" w:rsidRPr="00F777CC" w:rsidRDefault="00F7015F">
            <w:pPr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FFFFFF"/>
                <w:lang w:val="da-DK"/>
              </w:rPr>
              <w:t>Beskrivelse</w:t>
            </w:r>
          </w:p>
        </w:tc>
        <w:tc>
          <w:tcPr>
            <w:tcW w:w="1000" w:type="pct"/>
          </w:tcPr>
          <w:p w14:paraId="7A349E56" w14:textId="77777777" w:rsidR="00D947C3" w:rsidRPr="00F777CC" w:rsidRDefault="00F7015F">
            <w:pPr>
              <w:jc w:val="right"/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FFFFFF"/>
                <w:lang w:val="da-DK"/>
              </w:rPr>
              <w:t>Enhedspris</w:t>
            </w:r>
          </w:p>
        </w:tc>
        <w:tc>
          <w:tcPr>
            <w:tcW w:w="1000" w:type="pct"/>
          </w:tcPr>
          <w:p w14:paraId="4FAB3F1B" w14:textId="77777777" w:rsidR="00D947C3" w:rsidRPr="00F777CC" w:rsidRDefault="00F7015F">
            <w:pPr>
              <w:jc w:val="right"/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FFFFFF"/>
                <w:lang w:val="da-DK"/>
              </w:rPr>
              <w:t>I alt</w:t>
            </w:r>
          </w:p>
        </w:tc>
      </w:tr>
      <w:tr w:rsidR="00D947C3" w:rsidRPr="00F777CC" w14:paraId="7CF0EBDB" w14:textId="77777777" w:rsidTr="00D947C3">
        <w:tc>
          <w:tcPr>
            <w:tcW w:w="1000" w:type="pct"/>
          </w:tcPr>
          <w:p w14:paraId="6CA62C57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2000" w:type="pct"/>
          </w:tcPr>
          <w:p w14:paraId="3DFFE8BC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1D905A20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45DE51B2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652F770C" w14:textId="77777777" w:rsidTr="00D947C3">
        <w:tc>
          <w:tcPr>
            <w:tcW w:w="1000" w:type="pct"/>
          </w:tcPr>
          <w:p w14:paraId="41953ABA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2000" w:type="pct"/>
          </w:tcPr>
          <w:p w14:paraId="14FAC950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7409D06F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378E3261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48236A07" w14:textId="77777777" w:rsidTr="00D947C3">
        <w:tc>
          <w:tcPr>
            <w:tcW w:w="1000" w:type="pct"/>
          </w:tcPr>
          <w:p w14:paraId="68F6EFF5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2000" w:type="pct"/>
          </w:tcPr>
          <w:p w14:paraId="646079B8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642A8160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4DB2318A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0AF5EC3D" w14:textId="77777777" w:rsidTr="00D947C3">
        <w:tc>
          <w:tcPr>
            <w:tcW w:w="1000" w:type="pct"/>
          </w:tcPr>
          <w:p w14:paraId="11A761CB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2000" w:type="pct"/>
          </w:tcPr>
          <w:p w14:paraId="5D5F54A7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2D3F7571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768943AB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7DA1EA01" w14:textId="77777777" w:rsidTr="00D947C3">
        <w:tc>
          <w:tcPr>
            <w:tcW w:w="1000" w:type="pct"/>
          </w:tcPr>
          <w:p w14:paraId="1774900B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2000" w:type="pct"/>
          </w:tcPr>
          <w:p w14:paraId="6DC6AC18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79C4F419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13D56C21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4138DF82" w14:textId="77777777" w:rsidTr="00D947C3">
        <w:tc>
          <w:tcPr>
            <w:tcW w:w="1000" w:type="pct"/>
          </w:tcPr>
          <w:p w14:paraId="479B1529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2000" w:type="pct"/>
          </w:tcPr>
          <w:p w14:paraId="238795D8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238C520B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593429EA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71925C58" w14:textId="77777777" w:rsidTr="00D947C3">
        <w:tc>
          <w:tcPr>
            <w:tcW w:w="1000" w:type="pct"/>
          </w:tcPr>
          <w:p w14:paraId="3DE34E7A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2000" w:type="pct"/>
          </w:tcPr>
          <w:p w14:paraId="54466667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2BD34D38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644621FA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1997D088" w14:textId="77777777" w:rsidTr="00D947C3">
        <w:tc>
          <w:tcPr>
            <w:tcW w:w="1000" w:type="pct"/>
          </w:tcPr>
          <w:p w14:paraId="16ED84B9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2000" w:type="pct"/>
          </w:tcPr>
          <w:p w14:paraId="31095E49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4F72EF62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07566CC7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4D4B54BC" w14:textId="77777777" w:rsidTr="00D947C3">
        <w:tc>
          <w:tcPr>
            <w:tcW w:w="1000" w:type="pct"/>
          </w:tcPr>
          <w:p w14:paraId="7027BAC2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2000" w:type="pct"/>
          </w:tcPr>
          <w:p w14:paraId="3F349E03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609EA48A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411B3EF7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096A9BB2" w14:textId="77777777" w:rsidTr="00D947C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14:paraId="5DFE8351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2000" w:type="pct"/>
          </w:tcPr>
          <w:p w14:paraId="08009E29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1AC0354E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  <w:tc>
          <w:tcPr>
            <w:tcW w:w="1000" w:type="pct"/>
          </w:tcPr>
          <w:p w14:paraId="5AC9C3D5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</w:tbl>
    <w:p w14:paraId="59E3C2EB" w14:textId="77777777" w:rsidR="00D947C3" w:rsidRPr="00F777CC" w:rsidRDefault="00D947C3">
      <w:pPr>
        <w:pStyle w:val="Ingenafstand"/>
        <w:rPr>
          <w:noProof/>
          <w:sz w:val="4"/>
          <w:lang w:val="da-DK"/>
        </w:rPr>
      </w:pPr>
    </w:p>
    <w:tbl>
      <w:tblPr>
        <w:tblStyle w:val="InvoiceTable"/>
        <w:tblW w:w="2500" w:type="pct"/>
        <w:jc w:val="right"/>
        <w:tblLook w:val="0480" w:firstRow="0" w:lastRow="0" w:firstColumn="1" w:lastColumn="0" w:noHBand="0" w:noVBand="1"/>
      </w:tblPr>
      <w:tblGrid>
        <w:gridCol w:w="3024"/>
        <w:gridCol w:w="2016"/>
      </w:tblGrid>
      <w:tr w:rsidR="00D947C3" w:rsidRPr="00F777CC" w14:paraId="69D27CD5" w14:textId="77777777" w:rsidTr="00D947C3">
        <w:trPr>
          <w:jc w:val="right"/>
        </w:trPr>
        <w:tc>
          <w:tcPr>
            <w:tcW w:w="3000" w:type="pct"/>
          </w:tcPr>
          <w:p w14:paraId="11B9A79C" w14:textId="77777777" w:rsidR="00D947C3" w:rsidRPr="00F777CC" w:rsidRDefault="00F7015F">
            <w:pPr>
              <w:pStyle w:val="Tabeloverskrift"/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7E97AD"/>
                <w:lang w:val="da-DK"/>
              </w:rPr>
              <w:t>Subtotal</w:t>
            </w:r>
          </w:p>
        </w:tc>
        <w:tc>
          <w:tcPr>
            <w:tcW w:w="2000" w:type="pct"/>
          </w:tcPr>
          <w:p w14:paraId="1A5FD747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0C768B8B" w14:textId="77777777" w:rsidTr="00D947C3">
        <w:trPr>
          <w:jc w:val="right"/>
        </w:trPr>
        <w:tc>
          <w:tcPr>
            <w:tcW w:w="3000" w:type="pct"/>
          </w:tcPr>
          <w:p w14:paraId="4B0BE081" w14:textId="77777777" w:rsidR="00D947C3" w:rsidRPr="00F777CC" w:rsidRDefault="00F7015F">
            <w:pPr>
              <w:pStyle w:val="Tabeloverskrift"/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7E97AD"/>
                <w:lang w:val="da-DK"/>
              </w:rPr>
              <w:t>Moms</w:t>
            </w:r>
          </w:p>
        </w:tc>
        <w:tc>
          <w:tcPr>
            <w:tcW w:w="2000" w:type="pct"/>
          </w:tcPr>
          <w:p w14:paraId="21B088A3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227F16C4" w14:textId="77777777" w:rsidTr="00D947C3">
        <w:trPr>
          <w:jc w:val="right"/>
        </w:trPr>
        <w:tc>
          <w:tcPr>
            <w:tcW w:w="3000" w:type="pct"/>
            <w:tcBorders>
              <w:bottom w:val="single" w:sz="4" w:space="0" w:color="A6A6A6" w:themeColor="background1" w:themeShade="A6"/>
            </w:tcBorders>
          </w:tcPr>
          <w:p w14:paraId="3AD3FB0F" w14:textId="77777777" w:rsidR="00D947C3" w:rsidRPr="00F777CC" w:rsidRDefault="00F7015F">
            <w:pPr>
              <w:pStyle w:val="Tabeloverskrift"/>
              <w:rPr>
                <w:noProof/>
                <w:lang w:val="da-DK"/>
              </w:rPr>
            </w:pPr>
            <w:r w:rsidRPr="00F777CC">
              <w:rPr>
                <w:rFonts w:ascii="Calibri" w:hAnsi="Calibri"/>
                <w:noProof/>
                <w:color w:val="7E97AD"/>
                <w:lang w:val="da-DK"/>
              </w:rPr>
              <w:t>Forsendelse og håndtering</w:t>
            </w:r>
          </w:p>
        </w:tc>
        <w:tc>
          <w:tcPr>
            <w:tcW w:w="2000" w:type="pct"/>
            <w:tcBorders>
              <w:bottom w:val="single" w:sz="4" w:space="0" w:color="A6A6A6" w:themeColor="background1" w:themeShade="A6"/>
            </w:tcBorders>
          </w:tcPr>
          <w:p w14:paraId="715344B0" w14:textId="77777777" w:rsidR="00D947C3" w:rsidRPr="00F777CC" w:rsidRDefault="00D947C3">
            <w:pPr>
              <w:jc w:val="right"/>
              <w:rPr>
                <w:noProof/>
                <w:lang w:val="da-DK"/>
              </w:rPr>
            </w:pPr>
          </w:p>
        </w:tc>
      </w:tr>
      <w:tr w:rsidR="00D947C3" w:rsidRPr="00F777CC" w14:paraId="640C8B2E" w14:textId="77777777" w:rsidTr="00D947C3">
        <w:trPr>
          <w:jc w:val="right"/>
        </w:trPr>
        <w:tc>
          <w:tcPr>
            <w:tcW w:w="3000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0991661" w14:textId="77777777" w:rsidR="00D947C3" w:rsidRPr="00F777CC" w:rsidRDefault="00F7015F">
            <w:pPr>
              <w:pStyle w:val="Tabeloverskrift"/>
              <w:rPr>
                <w:rStyle w:val="Strk"/>
                <w:noProof/>
                <w:lang w:val="da-DK"/>
              </w:rPr>
            </w:pPr>
            <w:r w:rsidRPr="00F777CC">
              <w:rPr>
                <w:rStyle w:val="Strk"/>
                <w:rFonts w:ascii="Cambria" w:hAnsi="Cambria"/>
                <w:noProof/>
                <w:color w:val="7E97AD"/>
                <w:lang w:val="da-DK"/>
              </w:rPr>
              <w:t>Forfaldsdato for skyldigt beløb</w:t>
            </w:r>
            <w:r w:rsidR="00F777CC" w:rsidRPr="00F777CC">
              <w:rPr>
                <w:rStyle w:val="Strk"/>
                <w:rFonts w:ascii="Cambria" w:hAnsi="Cambria"/>
                <w:noProof/>
                <w:color w:val="7E97AD"/>
                <w:lang w:val="da-DK"/>
              </w:rPr>
              <w:t xml:space="preserve"> </w:t>
            </w:r>
            <w:sdt>
              <w:sdtPr>
                <w:rPr>
                  <w:rStyle w:val="Strk"/>
                  <w:noProof/>
                  <w:lang w:val="da-DK"/>
                </w:rPr>
                <w:id w:val="683252816"/>
                <w:placeholder>
                  <w:docPart w:val="2E5DC9C8FCC84C7BAC671AB5823D6A30"/>
                </w:placeholder>
                <w:showingPlcHdr/>
                <w:date>
                  <w:dateFormat w:val="d.M.yyyy"/>
                  <w:lid w:val="da-DK"/>
                  <w:storeMappedDataAs w:val="dateTime"/>
                  <w:calendar w:val="gregorian"/>
                </w:date>
              </w:sdtPr>
              <w:sdtContent>
                <w:r w:rsidRPr="00F777CC">
                  <w:rPr>
                    <w:rStyle w:val="Pladsholdertekst"/>
                    <w:noProof/>
                    <w:lang w:val="da-DK"/>
                  </w:rPr>
                  <w:t>[</w:t>
                </w:r>
                <w:r w:rsidR="00991866" w:rsidRPr="00F777CC">
                  <w:rPr>
                    <w:rStyle w:val="Pladsholdertekst"/>
                    <w:noProof/>
                    <w:lang w:val="da-DK"/>
                  </w:rPr>
                  <w:t>Vælg dato</w:t>
                </w:r>
                <w:r w:rsidRPr="00F777CC">
                  <w:rPr>
                    <w:rStyle w:val="Pladsholdertekst"/>
                    <w:noProof/>
                    <w:lang w:val="da-DK"/>
                  </w:rPr>
                  <w:t>]</w:t>
                </w:r>
              </w:sdtContent>
            </w:sdt>
          </w:p>
        </w:tc>
        <w:tc>
          <w:tcPr>
            <w:tcW w:w="2000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BFC2B0F" w14:textId="77777777" w:rsidR="00D947C3" w:rsidRPr="00F777CC" w:rsidRDefault="00D947C3">
            <w:pPr>
              <w:jc w:val="right"/>
              <w:rPr>
                <w:rStyle w:val="Strk"/>
                <w:noProof/>
                <w:lang w:val="da-DK"/>
              </w:rPr>
            </w:pPr>
          </w:p>
        </w:tc>
      </w:tr>
      <w:tr w:rsidR="00D947C3" w:rsidRPr="00F777CC" w14:paraId="75271942" w14:textId="77777777" w:rsidTr="00D947C3">
        <w:trPr>
          <w:jc w:val="right"/>
        </w:trPr>
        <w:tc>
          <w:tcPr>
            <w:tcW w:w="3000" w:type="pct"/>
            <w:tcBorders>
              <w:top w:val="single" w:sz="4" w:space="0" w:color="A6A6A6" w:themeColor="background1" w:themeShade="A6"/>
              <w:bottom w:val="nil"/>
            </w:tcBorders>
            <w:vAlign w:val="bottom"/>
          </w:tcPr>
          <w:p w14:paraId="504459E9" w14:textId="77777777" w:rsidR="00D947C3" w:rsidRPr="00F777CC" w:rsidRDefault="00F7015F">
            <w:pPr>
              <w:pStyle w:val="Sluthilsen"/>
              <w:rPr>
                <w:noProof/>
                <w:lang w:val="da-DK"/>
              </w:rPr>
            </w:pPr>
            <w:r w:rsidRPr="00F777CC">
              <w:rPr>
                <w:rFonts w:ascii="Cambria" w:hAnsi="Cambria"/>
                <w:noProof/>
                <w:color w:val="595959"/>
                <w:lang w:val="da-DK"/>
              </w:rPr>
              <w:t>Tak for handlen!</w:t>
            </w:r>
          </w:p>
        </w:tc>
        <w:tc>
          <w:tcPr>
            <w:tcW w:w="2000" w:type="pct"/>
            <w:tcBorders>
              <w:top w:val="single" w:sz="4" w:space="0" w:color="A6A6A6" w:themeColor="background1" w:themeShade="A6"/>
              <w:bottom w:val="nil"/>
            </w:tcBorders>
            <w:vAlign w:val="bottom"/>
          </w:tcPr>
          <w:p w14:paraId="693A1AE8" w14:textId="77777777" w:rsidR="00D947C3" w:rsidRPr="00F777CC" w:rsidRDefault="00D947C3">
            <w:pPr>
              <w:rPr>
                <w:noProof/>
                <w:lang w:val="da-DK"/>
              </w:rPr>
            </w:pPr>
          </w:p>
        </w:tc>
      </w:tr>
    </w:tbl>
    <w:p w14:paraId="7800F727" w14:textId="77777777" w:rsidR="00D947C3" w:rsidRPr="00F777CC" w:rsidRDefault="00D947C3">
      <w:pPr>
        <w:rPr>
          <w:noProof/>
          <w:lang w:val="da-DK"/>
        </w:rPr>
      </w:pPr>
    </w:p>
    <w:sectPr w:rsidR="00D947C3" w:rsidRPr="00F777CC" w:rsidSect="00D947C3">
      <w:headerReference w:type="default" r:id="rId11"/>
      <w:footerReference w:type="default" r:id="rId12"/>
      <w:headerReference w:type="first" r:id="rId13"/>
      <w:pgSz w:w="12240" w:h="15840" w:code="1"/>
      <w:pgMar w:top="2736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9D266" w14:textId="77777777" w:rsidR="006618DA" w:rsidRDefault="006618DA">
      <w:pPr>
        <w:spacing w:before="0" w:after="0"/>
      </w:pPr>
      <w:r>
        <w:separator/>
      </w:r>
    </w:p>
  </w:endnote>
  <w:endnote w:type="continuationSeparator" w:id="0">
    <w:p w14:paraId="1F3B5697" w14:textId="77777777" w:rsidR="006618DA" w:rsidRDefault="006618D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0747B" w14:textId="77777777" w:rsidR="00FB0238" w:rsidRDefault="00FB0238">
    <w:pPr>
      <w:pStyle w:val="Sidefod"/>
    </w:pPr>
    <w:r>
      <w:rPr>
        <w:rFonts w:ascii="Cambria" w:hAnsi="Cambria"/>
        <w:color w:val="595959"/>
      </w:rPr>
      <w:t xml:space="preserve">Side </w:t>
    </w:r>
    <w:r>
      <w:fldChar w:fldCharType="begin"/>
    </w:r>
    <w:r>
      <w:instrText xml:space="preserve"> page </w:instrText>
    </w:r>
    <w:r>
      <w:fldChar w:fldCharType="separate"/>
    </w:r>
    <w:r w:rsidR="0053150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FF1EF" w14:textId="77777777" w:rsidR="006618DA" w:rsidRDefault="006618DA">
      <w:pPr>
        <w:spacing w:before="0" w:after="0"/>
      </w:pPr>
      <w:r>
        <w:separator/>
      </w:r>
    </w:p>
  </w:footnote>
  <w:footnote w:type="continuationSeparator" w:id="0">
    <w:p w14:paraId="2B944D8F" w14:textId="77777777" w:rsidR="006618DA" w:rsidRDefault="006618D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Click icon at right to replace logo"/>
      <w:tag w:val="Click icon at right to replace logo"/>
      <w:id w:val="1289931334"/>
      <w:dataBinding w:prefixMappings="xmlns:ns0='http://schemas.microsoft.com/pics' " w:xpath="/ns0:mappings[1]/ns0:picture[1]" w:storeItemID="{47E18979-C756-43FD-9D2A-15203E6A502A}"/>
      <w:picture/>
    </w:sdtPr>
    <w:sdtContent>
      <w:p w14:paraId="5F2333C1" w14:textId="77777777" w:rsidR="00FB0238" w:rsidRDefault="00FB0238">
        <w:pPr>
          <w:pStyle w:val="Sidehoved"/>
        </w:pPr>
        <w:r>
          <w:rPr>
            <w:noProof/>
            <w:lang w:val="es-ES" w:eastAsia="es-ES"/>
          </w:rPr>
          <w:drawing>
            <wp:inline distT="0" distB="0" distL="0" distR="0" wp14:anchorId="6214F2BA" wp14:editId="58B0B863">
              <wp:extent cx="914391" cy="442907"/>
              <wp:effectExtent l="0" t="0" r="0" b="0"/>
              <wp:docPr id="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14391" cy="4429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5036"/>
      <w:gridCol w:w="5044"/>
    </w:tblGrid>
    <w:tr w:rsidR="00FB0238" w:rsidRPr="00F777CC" w14:paraId="12461F95" w14:textId="77777777">
      <w:tc>
        <w:tcPr>
          <w:tcW w:w="5148" w:type="dxa"/>
        </w:tcPr>
        <w:sdt>
          <w:sdtPr>
            <w:rPr>
              <w:noProof/>
              <w:lang w:val="da-DK"/>
            </w:rPr>
            <w:alias w:val="Firma"/>
            <w:tag w:val="Firma"/>
            <w:id w:val="1342892969"/>
          </w:sdtPr>
          <w:sdtContent>
            <w:p w14:paraId="48AA2BC7" w14:textId="77777777" w:rsidR="00FB0238" w:rsidRPr="00F777CC" w:rsidRDefault="00F777CC">
              <w:pPr>
                <w:rPr>
                  <w:noProof/>
                  <w:lang w:val="da-DK"/>
                </w:rPr>
              </w:pPr>
              <w:r w:rsidRPr="00F777CC">
                <w:rPr>
                  <w:noProof/>
                  <w:lang w:val="da-DK"/>
                </w:rPr>
                <w:t>[</w:t>
              </w:r>
              <w:r w:rsidR="00FB0238" w:rsidRPr="00F777CC">
                <w:rPr>
                  <w:noProof/>
                  <w:lang w:val="da-DK"/>
                </w:rPr>
                <w:t>Firma</w:t>
              </w:r>
              <w:r w:rsidRPr="00F777CC">
                <w:rPr>
                  <w:noProof/>
                  <w:lang w:val="da-DK"/>
                </w:rPr>
                <w:t>]</w:t>
              </w:r>
            </w:p>
          </w:sdtContent>
        </w:sdt>
        <w:sdt>
          <w:sdtPr>
            <w:rPr>
              <w:noProof/>
              <w:lang w:val="da-DK"/>
            </w:rPr>
            <w:alias w:val="Adresse"/>
            <w:tag w:val="Street Address"/>
            <w:id w:val="1415969137"/>
            <w:temporary/>
            <w:showingPlcHdr/>
            <w:dataBinding w:prefixMappings="xmlns:ns0='http://schemas.microsoft.com/office/2006/coverPageProps' " w:xpath="/ns0:CoverPageProperties[1]/ns0:CompanyAddress[1]" w:storeItemID="{55AF091B-3C7A-41E3-B477-F2FDAA23CFDA}"/>
            <w:text w:multiLine="1"/>
          </w:sdtPr>
          <w:sdtContent>
            <w:p w14:paraId="435E3DF2" w14:textId="77777777" w:rsidR="00FB0238" w:rsidRPr="00F777CC" w:rsidRDefault="00FB0238" w:rsidP="00FB0238">
              <w:pPr>
                <w:tabs>
                  <w:tab w:val="left" w:pos="360"/>
                  <w:tab w:val="left" w:pos="720"/>
                  <w:tab w:val="left" w:pos="1080"/>
                  <w:tab w:val="left" w:pos="1440"/>
                  <w:tab w:val="left" w:pos="1800"/>
                  <w:tab w:val="left" w:pos="2160"/>
                  <w:tab w:val="left" w:pos="2520"/>
                  <w:tab w:val="left" w:pos="2880"/>
                  <w:tab w:val="left" w:pos="3240"/>
                  <w:tab w:val="left" w:pos="3600"/>
                  <w:tab w:val="left" w:pos="3960"/>
                  <w:tab w:val="left" w:pos="4320"/>
                  <w:tab w:val="left" w:pos="4680"/>
                  <w:tab w:val="left" w:pos="5040"/>
                  <w:tab w:val="left" w:pos="5400"/>
                  <w:tab w:val="left" w:pos="5760"/>
                  <w:tab w:val="left" w:pos="6120"/>
                  <w:tab w:val="left" w:pos="6480"/>
                  <w:tab w:val="left" w:pos="6840"/>
                  <w:tab w:val="left" w:pos="7200"/>
                  <w:tab w:val="left" w:pos="7560"/>
                  <w:tab w:val="left" w:pos="7920"/>
                  <w:tab w:val="left" w:pos="8280"/>
                  <w:tab w:val="left" w:pos="8640"/>
                  <w:tab w:val="left" w:pos="9000"/>
                  <w:tab w:val="left" w:pos="9360"/>
                  <w:tab w:val="left" w:pos="9720"/>
                  <w:tab w:val="left" w:pos="10080"/>
                  <w:tab w:val="left" w:pos="10440"/>
                  <w:tab w:val="left" w:pos="10800"/>
                  <w:tab w:val="left" w:pos="11160"/>
                  <w:tab w:val="left" w:pos="11520"/>
                </w:tabs>
                <w:autoSpaceDE w:val="0"/>
                <w:autoSpaceDN w:val="0"/>
                <w:adjustRightInd w:val="0"/>
                <w:spacing w:before="0" w:after="0"/>
                <w:rPr>
                  <w:rFonts w:ascii="Segoe Print" w:hAnsi="Segoe Print" w:cs="Segoe Print"/>
                  <w:color w:val="auto"/>
                  <w:kern w:val="0"/>
                  <w:sz w:val="22"/>
                  <w:szCs w:val="22"/>
                  <w:lang w:val="da-DK"/>
                </w:rPr>
              </w:pPr>
              <w:r w:rsidRPr="00F777CC">
                <w:rPr>
                  <w:noProof/>
                  <w:lang w:val="da-DK"/>
                </w:rPr>
                <w:t>[Adresse, by, delstat, postnummer]</w:t>
              </w:r>
            </w:p>
          </w:sdtContent>
        </w:sdt>
        <w:p w14:paraId="117B3FCA" w14:textId="77777777" w:rsidR="00FB0238" w:rsidRPr="00F777CC" w:rsidRDefault="00FB0238">
          <w:pPr>
            <w:rPr>
              <w:noProof/>
              <w:lang w:val="da-DK"/>
            </w:rPr>
          </w:pPr>
          <w:r w:rsidRPr="00F777CC">
            <w:rPr>
              <w:b/>
              <w:bCs/>
              <w:noProof/>
              <w:lang w:val="da-DK"/>
            </w:rPr>
            <w:t>Tlf</w:t>
          </w:r>
          <w:r w:rsidRPr="00F777CC">
            <w:rPr>
              <w:noProof/>
              <w:lang w:val="da-DK"/>
            </w:rPr>
            <w:t xml:space="preserve"> </w:t>
          </w:r>
          <w:sdt>
            <w:sdtPr>
              <w:rPr>
                <w:noProof/>
                <w:lang w:val="da-DK"/>
              </w:rPr>
              <w:alias w:val="Teksttelefon  "/>
              <w:tag w:val="Teksttelefon  "/>
              <w:id w:val="599758962"/>
              <w:temporary/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Content>
              <w:r w:rsidRPr="00F777CC">
                <w:rPr>
                  <w:noProof/>
                  <w:lang w:val="da-DK"/>
                </w:rPr>
                <w:t>[Teksttelefon  ]</w:t>
              </w:r>
            </w:sdtContent>
          </w:sdt>
          <w:r w:rsidR="0053150F" w:rsidRPr="00F777CC">
            <w:rPr>
              <w:noProof/>
              <w:lang w:val="da-DK"/>
            </w:rPr>
            <w:t xml:space="preserve"> </w:t>
          </w:r>
          <w:r w:rsidR="0053150F" w:rsidRPr="00F777CC">
            <w:rPr>
              <w:b/>
              <w:bCs/>
              <w:noProof/>
              <w:lang w:val="da-DK"/>
            </w:rPr>
            <w:t xml:space="preserve"> Fax</w:t>
          </w:r>
          <w:sdt>
            <w:sdtPr>
              <w:rPr>
                <w:noProof/>
                <w:lang w:val="da-DK"/>
              </w:rPr>
              <w:alias w:val="Fax"/>
              <w:tag w:val="Fax"/>
              <w:id w:val="1789473382"/>
              <w:temporary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Content>
              <w:r w:rsidRPr="00F777CC">
                <w:rPr>
                  <w:noProof/>
                  <w:lang w:val="da-DK"/>
                </w:rPr>
                <w:t>[Fax]</w:t>
              </w:r>
            </w:sdtContent>
          </w:sdt>
        </w:p>
      </w:tc>
      <w:tc>
        <w:tcPr>
          <w:tcW w:w="5148" w:type="dxa"/>
        </w:tcPr>
        <w:sdt>
          <w:sdtPr>
            <w:rPr>
              <w:noProof/>
              <w:lang w:val="da-DK"/>
            </w:rPr>
            <w:alias w:val="Klik på ikonet til højre for at erstatte logoet"/>
            <w:tag w:val="Klik på ikonet til højre for at erstatte logoet"/>
            <w:id w:val="-708340337"/>
            <w:dataBinding w:prefixMappings="xmlns:ns0='http://schemas.microsoft.com/pics' " w:xpath="/ns0:mappings[1]/ns0:picture[1]" w:storeItemID="{47E18979-C756-43FD-9D2A-15203E6A502A}"/>
            <w:picture/>
          </w:sdtPr>
          <w:sdtContent>
            <w:p w14:paraId="404AD7D0" w14:textId="77777777" w:rsidR="00FB0238" w:rsidRPr="00F777CC" w:rsidRDefault="00FB0238">
              <w:pPr>
                <w:pStyle w:val="Sidehoved"/>
                <w:rPr>
                  <w:noProof/>
                  <w:lang w:val="da-DK"/>
                </w:rPr>
              </w:pPr>
              <w:r w:rsidRPr="00F777CC">
                <w:rPr>
                  <w:noProof/>
                  <w:lang w:val="es-ES" w:eastAsia="es-ES"/>
                </w:rPr>
                <w:drawing>
                  <wp:inline distT="0" distB="0" distL="0" distR="0" wp14:anchorId="0E9EA09C" wp14:editId="768430B3">
                    <wp:extent cx="914389" cy="442907"/>
                    <wp:effectExtent l="0" t="0" r="0" b="0"/>
                    <wp:docPr id="8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14389" cy="442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14:paraId="27364284" w14:textId="77777777" w:rsidR="00FB0238" w:rsidRPr="00F777CC" w:rsidRDefault="00FB0238">
    <w:pPr>
      <w:pStyle w:val="Sidehoved"/>
      <w:rPr>
        <w:noProof/>
        <w:lang w:val="da-D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E8"/>
    <w:rsid w:val="001A1455"/>
    <w:rsid w:val="0020138E"/>
    <w:rsid w:val="00290B6D"/>
    <w:rsid w:val="002B4E24"/>
    <w:rsid w:val="0053150F"/>
    <w:rsid w:val="00566B90"/>
    <w:rsid w:val="00575423"/>
    <w:rsid w:val="006618DA"/>
    <w:rsid w:val="00802FB5"/>
    <w:rsid w:val="0098549C"/>
    <w:rsid w:val="00991866"/>
    <w:rsid w:val="00B856E8"/>
    <w:rsid w:val="00C2459C"/>
    <w:rsid w:val="00D947C3"/>
    <w:rsid w:val="00F0287C"/>
    <w:rsid w:val="00F7015F"/>
    <w:rsid w:val="00F777CC"/>
    <w:rsid w:val="00FB0238"/>
    <w:rsid w:val="00FD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778C0"/>
  <w15:docId w15:val="{AF7B7A3B-9A7B-4C17-A349-FAABC17B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7C3"/>
    <w:rPr>
      <w:kern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D947C3"/>
    <w:pPr>
      <w:tabs>
        <w:tab w:val="center" w:pos="4680"/>
        <w:tab w:val="right" w:pos="9360"/>
      </w:tabs>
      <w:jc w:val="right"/>
    </w:pPr>
  </w:style>
  <w:style w:type="character" w:customStyle="1" w:styleId="SidehovedTegn">
    <w:name w:val="Sidehoved Tegn"/>
    <w:basedOn w:val="Standardskrifttypeiafsnit"/>
    <w:link w:val="Sidehoved"/>
    <w:uiPriority w:val="99"/>
    <w:rsid w:val="00D947C3"/>
    <w:rPr>
      <w:kern w:val="20"/>
    </w:rPr>
  </w:style>
  <w:style w:type="paragraph" w:styleId="Sidefod">
    <w:name w:val="footer"/>
    <w:basedOn w:val="Normal"/>
    <w:link w:val="SidefodTegn"/>
    <w:uiPriority w:val="99"/>
    <w:unhideWhenUsed/>
    <w:rsid w:val="00D947C3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SidefodTegn">
    <w:name w:val="Sidefod Tegn"/>
    <w:basedOn w:val="Standardskrifttypeiafsnit"/>
    <w:link w:val="Sidefod"/>
    <w:uiPriority w:val="99"/>
    <w:rsid w:val="00D947C3"/>
    <w:rPr>
      <w:kern w:val="20"/>
    </w:rPr>
  </w:style>
  <w:style w:type="paragraph" w:styleId="Ingenafstand">
    <w:name w:val="No Spacing"/>
    <w:link w:val="IngenafstandTegn"/>
    <w:uiPriority w:val="1"/>
    <w:qFormat/>
    <w:rsid w:val="00D947C3"/>
    <w:pPr>
      <w:spacing w:before="0" w:after="0"/>
    </w:pPr>
    <w:rPr>
      <w:szCs w:val="4"/>
    </w:rPr>
  </w:style>
  <w:style w:type="character" w:styleId="Strk">
    <w:name w:val="Strong"/>
    <w:basedOn w:val="Standardskrifttypeiafsnit"/>
    <w:uiPriority w:val="1"/>
    <w:unhideWhenUsed/>
    <w:qFormat/>
    <w:rsid w:val="00D947C3"/>
    <w:rPr>
      <w:b/>
      <w:bCs/>
      <w:lang w:val="en-US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D947C3"/>
    <w:rPr>
      <w:szCs w:val="4"/>
    </w:rPr>
  </w:style>
  <w:style w:type="table" w:styleId="Tabel-Gitter">
    <w:name w:val="Table Grid"/>
    <w:basedOn w:val="Tabel-Normal"/>
    <w:uiPriority w:val="59"/>
    <w:rsid w:val="00D947C3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Normal"/>
    <w:next w:val="Normal"/>
    <w:link w:val="TitelTegn"/>
    <w:uiPriority w:val="10"/>
    <w:qFormat/>
    <w:rsid w:val="00D947C3"/>
    <w:pPr>
      <w:spacing w:before="120" w:after="120"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D947C3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Pladsholdertekst">
    <w:name w:val="Placeholder Text"/>
    <w:basedOn w:val="Standardskrifttypeiafsnit"/>
    <w:uiPriority w:val="99"/>
    <w:semiHidden/>
    <w:rsid w:val="00D947C3"/>
    <w:rPr>
      <w:color w:val="808080"/>
    </w:rPr>
  </w:style>
  <w:style w:type="paragraph" w:styleId="Sluthilsen">
    <w:name w:val="Closing"/>
    <w:basedOn w:val="Normal"/>
    <w:link w:val="SluthilsenTegn"/>
    <w:uiPriority w:val="99"/>
    <w:unhideWhenUsed/>
    <w:rsid w:val="00D947C3"/>
    <w:pPr>
      <w:spacing w:before="600" w:after="80"/>
    </w:pPr>
  </w:style>
  <w:style w:type="character" w:customStyle="1" w:styleId="SluthilsenTegn">
    <w:name w:val="Sluthilsen Tegn"/>
    <w:basedOn w:val="Standardskrifttypeiafsnit"/>
    <w:link w:val="Sluthilsen"/>
    <w:uiPriority w:val="99"/>
    <w:rsid w:val="00D947C3"/>
    <w:rPr>
      <w:kern w:val="20"/>
    </w:rPr>
  </w:style>
  <w:style w:type="paragraph" w:customStyle="1" w:styleId="Tabeloverskrift">
    <w:name w:val="Tabeloverskrift"/>
    <w:basedOn w:val="Normal"/>
    <w:qFormat/>
    <w:rsid w:val="00D947C3"/>
    <w:rPr>
      <w:rFonts w:asciiTheme="majorHAnsi" w:hAnsiTheme="majorHAnsi" w:cstheme="majorHAnsi"/>
      <w:caps/>
      <w:color w:val="7E97AD" w:themeColor="accent1"/>
    </w:rPr>
  </w:style>
  <w:style w:type="table" w:customStyle="1" w:styleId="InvoiceTable">
    <w:name w:val="Invoice Table"/>
    <w:basedOn w:val="Tabel-Normal"/>
    <w:uiPriority w:val="99"/>
    <w:rsid w:val="00D947C3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cPr>
        <w:shd w:val="clear" w:color="auto" w:fill="7E97AD" w:themeFill="accent1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7015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7015F"/>
    <w:rPr>
      <w:rFonts w:ascii="Tahoma" w:hAnsi="Tahoma" w:cs="Tahoma"/>
      <w:kern w:val="2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rn\AppData\Local\Microsoft\Office\16.0\DTS\da-DK%7bC14D8F62-C3C6-4074-A2D0-14914E003C44%7d\%7bD871B23A-DE8B-48D1-8066-B4C079763D96%7dTF28b401f8-3f22-428f-8229-3115bd1c9eafcf5d7523_win32-9a846c82c30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9A806AB89748A29A78C7F0514877C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454DB2-9955-43D2-ACD0-2A4DFC0E9850}"/>
      </w:docPartPr>
      <w:docPartBody>
        <w:p w:rsidR="00000000" w:rsidRDefault="00000000">
          <w:pPr>
            <w:pStyle w:val="EC9A806AB89748A29A78C7F0514877C0"/>
          </w:pPr>
          <w:r>
            <w:t>[nr</w:t>
          </w:r>
          <w:r w:rsidRPr="0020138E">
            <w:t>.]</w:t>
          </w:r>
        </w:p>
      </w:docPartBody>
    </w:docPart>
    <w:docPart>
      <w:docPartPr>
        <w:name w:val="14F088A2B84F4C7AB4F66A1DDF0FACD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8BAE7AD-2E30-444B-B9F6-03C0571D1F45}"/>
      </w:docPartPr>
      <w:docPartBody>
        <w:p w:rsidR="00000000" w:rsidRDefault="00000000">
          <w:pPr>
            <w:pStyle w:val="14F088A2B84F4C7AB4F66A1DDF0FACDC"/>
          </w:pPr>
          <w:r w:rsidRPr="0020138E">
            <w:rPr>
              <w:rFonts w:ascii="Calibri" w:hAnsi="Calibri"/>
              <w:color w:val="FFFFFF"/>
            </w:rPr>
            <w:t>[Vælg dato]</w:t>
          </w:r>
        </w:p>
      </w:docPartBody>
    </w:docPart>
    <w:docPart>
      <w:docPartPr>
        <w:name w:val="0A55D08CFD7C409EAE7093CC0F4E463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6DECEEE-DFCA-4209-8E91-F3A1AE38C6D4}"/>
      </w:docPartPr>
      <w:docPartBody>
        <w:p w:rsidR="00000000" w:rsidRDefault="00000000">
          <w:pPr>
            <w:pStyle w:val="0A55D08CFD7C409EAE7093CC0F4E4634"/>
          </w:pPr>
          <w:r w:rsidRPr="0020138E">
            <w:t>[</w:t>
          </w:r>
          <w:r w:rsidRPr="0098549C">
            <w:t>Navn</w:t>
          </w:r>
          <w:r w:rsidRPr="0020138E">
            <w:t>]</w:t>
          </w:r>
        </w:p>
      </w:docPartBody>
    </w:docPart>
    <w:docPart>
      <w:docPartPr>
        <w:name w:val="D5A934020C08498C946C999E79BE87B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E3D191-D4A9-4C3B-A206-5616EB58AB3B}"/>
      </w:docPartPr>
      <w:docPartBody>
        <w:p w:rsidR="00000000" w:rsidRDefault="00000000">
          <w:pPr>
            <w:pStyle w:val="D5A934020C08498C946C999E79BE87BF"/>
          </w:pPr>
          <w:r>
            <w:t>[</w:t>
          </w:r>
          <w:r w:rsidRPr="0098549C">
            <w:t>Adresse</w:t>
          </w:r>
          <w:r w:rsidRPr="0020138E">
            <w:t>]</w:t>
          </w:r>
        </w:p>
      </w:docPartBody>
    </w:docPart>
    <w:docPart>
      <w:docPartPr>
        <w:name w:val="B4C63BDAEBA14B69BC73340BC64E819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6E3BE22-B044-44DB-A3B0-B3E5E3444CBD}"/>
      </w:docPartPr>
      <w:docPartBody>
        <w:p w:rsidR="00000000" w:rsidRDefault="00000000">
          <w:pPr>
            <w:pStyle w:val="B4C63BDAEBA14B69BC73340BC64E819B"/>
          </w:pPr>
          <w:r w:rsidRPr="0020138E">
            <w:t>[By, delstat, postnummer]</w:t>
          </w:r>
        </w:p>
      </w:docPartBody>
    </w:docPart>
    <w:docPart>
      <w:docPartPr>
        <w:name w:val="5BBF65B5C03F4EEE8BF6D949F585DF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15C10D0-7804-4E1D-92B6-ACAE5890B02E}"/>
      </w:docPartPr>
      <w:docPartBody>
        <w:p w:rsidR="00000000" w:rsidRDefault="00000000">
          <w:pPr>
            <w:pStyle w:val="5BBF65B5C03F4EEE8BF6D949F585DF85"/>
          </w:pPr>
          <w:r w:rsidRPr="00FB0238">
            <w:t>Samme som modtager</w:t>
          </w:r>
        </w:p>
      </w:docPartBody>
    </w:docPart>
    <w:docPart>
      <w:docPartPr>
        <w:name w:val="CC4DD76D7A574D46B83668BA09D2943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3B61139-1A69-46FB-8DB2-853C6177CA79}"/>
      </w:docPartPr>
      <w:docPartBody>
        <w:p w:rsidR="00000000" w:rsidRDefault="00000000">
          <w:pPr>
            <w:pStyle w:val="CC4DD76D7A574D46B83668BA09D29439"/>
          </w:pPr>
          <w:r w:rsidRPr="0020138E">
            <w:rPr>
              <w:rFonts w:ascii="Cambria" w:hAnsi="Cambria"/>
              <w:color w:val="595959"/>
            </w:rPr>
            <w:t>[Tilføj yderligere instruktioner]</w:t>
          </w:r>
        </w:p>
      </w:docPartBody>
    </w:docPart>
    <w:docPart>
      <w:docPartPr>
        <w:name w:val="2E5DC9C8FCC84C7BAC671AB5823D6A3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17E2B5-A33F-4E56-B81D-51B25D0FBAC8}"/>
      </w:docPartPr>
      <w:docPartBody>
        <w:p w:rsidR="00000000" w:rsidRDefault="00000000">
          <w:pPr>
            <w:pStyle w:val="2E5DC9C8FCC84C7BAC671AB5823D6A30"/>
          </w:pPr>
          <w:r w:rsidRPr="0020138E">
            <w:rPr>
              <w:rStyle w:val="Pladsholdertekst"/>
            </w:rPr>
            <w:t>[</w:t>
          </w:r>
          <w:r w:rsidRPr="00991866">
            <w:rPr>
              <w:rStyle w:val="Pladsholdertekst"/>
            </w:rPr>
            <w:t>Vælg dato</w:t>
          </w:r>
          <w:r w:rsidRPr="0020138E">
            <w:rPr>
              <w:rStyle w:val="Pladsholderteks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C1"/>
    <w:rsid w:val="00241DC1"/>
    <w:rsid w:val="0057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EC9A806AB89748A29A78C7F0514877C0">
    <w:name w:val="EC9A806AB89748A29A78C7F0514877C0"/>
  </w:style>
  <w:style w:type="paragraph" w:customStyle="1" w:styleId="14F088A2B84F4C7AB4F66A1DDF0FACDC">
    <w:name w:val="14F088A2B84F4C7AB4F66A1DDF0FACDC"/>
  </w:style>
  <w:style w:type="paragraph" w:customStyle="1" w:styleId="0A55D08CFD7C409EAE7093CC0F4E4634">
    <w:name w:val="0A55D08CFD7C409EAE7093CC0F4E4634"/>
  </w:style>
  <w:style w:type="paragraph" w:customStyle="1" w:styleId="D5A934020C08498C946C999E79BE87BF">
    <w:name w:val="D5A934020C08498C946C999E79BE87BF"/>
  </w:style>
  <w:style w:type="paragraph" w:customStyle="1" w:styleId="B4C63BDAEBA14B69BC73340BC64E819B">
    <w:name w:val="B4C63BDAEBA14B69BC73340BC64E819B"/>
  </w:style>
  <w:style w:type="paragraph" w:customStyle="1" w:styleId="5BBF65B5C03F4EEE8BF6D949F585DF85">
    <w:name w:val="5BBF65B5C03F4EEE8BF6D949F585DF85"/>
  </w:style>
  <w:style w:type="paragraph" w:customStyle="1" w:styleId="CC4DD76D7A574D46B83668BA09D29439">
    <w:name w:val="CC4DD76D7A574D46B83668BA09D29439"/>
  </w:style>
  <w:style w:type="character" w:styleId="Pladsholdertekst">
    <w:name w:val="Placeholder Text"/>
    <w:basedOn w:val="Standardskrifttypeiafsnit"/>
    <w:uiPriority w:val="99"/>
    <w:semiHidden/>
    <w:rPr>
      <w:color w:val="808080"/>
    </w:rPr>
  </w:style>
  <w:style w:type="paragraph" w:customStyle="1" w:styleId="2E5DC9C8FCC84C7BAC671AB5823D6A30">
    <w:name w:val="2E5DC9C8FCC84C7BAC671AB5823D6A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FC852C1E5F91724B9A95531E564938F8040047D3639BF074B14FBCC11A469034FDEF" ma:contentTypeVersion="57" ma:contentTypeDescription="Create a new document." ma:contentTypeScope="" ma:versionID="7c2c84f4d5e70cd1726c4144606fd097">
  <xsd:schema xmlns:xsd="http://www.w3.org/2001/XMLSchema" xmlns:xs="http://www.w3.org/2001/XMLSchema" xmlns:p="http://schemas.microsoft.com/office/2006/metadata/properties" xmlns:ns2="d01925c2-06df-47dc-afc4-5661f7a07983" targetNamespace="http://schemas.microsoft.com/office/2006/metadata/properties" ma:root="true" ma:fieldsID="52e0bc32026c19713dc65ca8528716ae" ns2:_="">
    <xsd:import namespace="d01925c2-06df-47dc-afc4-5661f7a07983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1925c2-06df-47dc-afc4-5661f7a07983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0b7449da-1f85-442f-aa5d-dface1af0640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AD231713-E82E-4CE6-8999-1E8A6A67596B}" ma:internalName="CSXSubmissionMarket" ma:readOnly="false" ma:showField="MarketName" ma:web="d01925c2-06df-47dc-afc4-5661f7a07983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21c13c8e-1aed-4916-8045-29ff58760f73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6A3D5064-68F5-424F-8E94-94F877F427C1}" ma:internalName="InProjectListLookup" ma:readOnly="true" ma:showField="InProjectList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c2c5bcd4-d97a-45c4-81bc-a619b92ab81c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6A3D5064-68F5-424F-8E94-94F877F427C1}" ma:internalName="LastCompleteVersionLookup" ma:readOnly="true" ma:showField="LastCompleteVersion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6A3D5064-68F5-424F-8E94-94F877F427C1}" ma:internalName="LastPreviewErrorLookup" ma:readOnly="true" ma:showField="LastPreviewError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6A3D5064-68F5-424F-8E94-94F877F427C1}" ma:internalName="LastPreviewResultLookup" ma:readOnly="true" ma:showField="LastPreviewResult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6A3D5064-68F5-424F-8E94-94F877F427C1}" ma:internalName="LastPreviewAttemptDateLookup" ma:readOnly="true" ma:showField="LastPreviewAttemptDate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6A3D5064-68F5-424F-8E94-94F877F427C1}" ma:internalName="LastPreviewedByLookup" ma:readOnly="true" ma:showField="LastPreviewedBy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6A3D5064-68F5-424F-8E94-94F877F427C1}" ma:internalName="LastPreviewTimeLookup" ma:readOnly="true" ma:showField="LastPreviewTime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6A3D5064-68F5-424F-8E94-94F877F427C1}" ma:internalName="LastPreviewVersionLookup" ma:readOnly="true" ma:showField="LastPreviewVersion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6A3D5064-68F5-424F-8E94-94F877F427C1}" ma:internalName="LastPublishErrorLookup" ma:readOnly="true" ma:showField="LastPublishError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6A3D5064-68F5-424F-8E94-94F877F427C1}" ma:internalName="LastPublishResultLookup" ma:readOnly="true" ma:showField="LastPublishResult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6A3D5064-68F5-424F-8E94-94F877F427C1}" ma:internalName="LastPublishAttemptDateLookup" ma:readOnly="true" ma:showField="LastPublishAttemptDate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6A3D5064-68F5-424F-8E94-94F877F427C1}" ma:internalName="LastPublishedByLookup" ma:readOnly="true" ma:showField="LastPublishedBy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6A3D5064-68F5-424F-8E94-94F877F427C1}" ma:internalName="LastPublishTimeLookup" ma:readOnly="true" ma:showField="LastPublishTime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6A3D5064-68F5-424F-8E94-94F877F427C1}" ma:internalName="LastPublishVersionLookup" ma:readOnly="true" ma:showField="LastPublishVersion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16827E70-9845-430F-A094-8731080BBC99}" ma:internalName="LocLastLocAttemptVersionLookup" ma:readOnly="false" ma:showField="LastLocAttemptVersion" ma:web="d01925c2-06df-47dc-afc4-5661f7a07983">
      <xsd:simpleType>
        <xsd:restriction base="dms:Lookup"/>
      </xsd:simpleType>
    </xsd:element>
    <xsd:element name="LocLastLocAttemptVersionTypeLookup" ma:index="71" nillable="true" ma:displayName="Loc Last Loc Attempt Version Type" ma:default="" ma:list="{16827E70-9845-430F-A094-8731080BBC99}" ma:internalName="LocLastLocAttemptVersionTypeLookup" ma:readOnly="true" ma:showField="LastLocAttemptVersionType" ma:web="d01925c2-06df-47dc-afc4-5661f7a07983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16827E70-9845-430F-A094-8731080BBC99}" ma:internalName="LocNewPublishedVersionLookup" ma:readOnly="true" ma:showField="NewPublishedVersion" ma:web="d01925c2-06df-47dc-afc4-5661f7a07983">
      <xsd:simpleType>
        <xsd:restriction base="dms:Lookup"/>
      </xsd:simpleType>
    </xsd:element>
    <xsd:element name="LocOverallHandbackStatusLookup" ma:index="75" nillable="true" ma:displayName="Loc Overall Handback Status" ma:default="" ma:list="{16827E70-9845-430F-A094-8731080BBC99}" ma:internalName="LocOverallHandbackStatusLookup" ma:readOnly="true" ma:showField="OverallHandbackStatus" ma:web="d01925c2-06df-47dc-afc4-5661f7a07983">
      <xsd:simpleType>
        <xsd:restriction base="dms:Lookup"/>
      </xsd:simpleType>
    </xsd:element>
    <xsd:element name="LocOverallLocStatusLookup" ma:index="76" nillable="true" ma:displayName="Loc Overall Localize Status" ma:default="" ma:list="{16827E70-9845-430F-A094-8731080BBC99}" ma:internalName="LocOverallLocStatusLookup" ma:readOnly="true" ma:showField="OverallLocStatus" ma:web="d01925c2-06df-47dc-afc4-5661f7a07983">
      <xsd:simpleType>
        <xsd:restriction base="dms:Lookup"/>
      </xsd:simpleType>
    </xsd:element>
    <xsd:element name="LocOverallPreviewStatusLookup" ma:index="77" nillable="true" ma:displayName="Loc Overall Preview Status" ma:default="" ma:list="{16827E70-9845-430F-A094-8731080BBC99}" ma:internalName="LocOverallPreviewStatusLookup" ma:readOnly="true" ma:showField="OverallPreviewStatus" ma:web="d01925c2-06df-47dc-afc4-5661f7a07983">
      <xsd:simpleType>
        <xsd:restriction base="dms:Lookup"/>
      </xsd:simpleType>
    </xsd:element>
    <xsd:element name="LocOverallPublishStatusLookup" ma:index="78" nillable="true" ma:displayName="Loc Overall Publish Status" ma:default="" ma:list="{16827E70-9845-430F-A094-8731080BBC99}" ma:internalName="LocOverallPublishStatusLookup" ma:readOnly="true" ma:showField="OverallPublishStatus" ma:web="d01925c2-06df-47dc-afc4-5661f7a07983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16827E70-9845-430F-A094-8731080BBC99}" ma:internalName="LocProcessedForHandoffsLookup" ma:readOnly="true" ma:showField="ProcessedForHandoffs" ma:web="d01925c2-06df-47dc-afc4-5661f7a07983">
      <xsd:simpleType>
        <xsd:restriction base="dms:Lookup"/>
      </xsd:simpleType>
    </xsd:element>
    <xsd:element name="LocProcessedForMarketsLookup" ma:index="81" nillable="true" ma:displayName="Loc Processed For Markets" ma:default="" ma:list="{16827E70-9845-430F-A094-8731080BBC99}" ma:internalName="LocProcessedForMarketsLookup" ma:readOnly="true" ma:showField="ProcessedForMarkets" ma:web="d01925c2-06df-47dc-afc4-5661f7a07983">
      <xsd:simpleType>
        <xsd:restriction base="dms:Lookup"/>
      </xsd:simpleType>
    </xsd:element>
    <xsd:element name="LocPublishedDependentAssetsLookup" ma:index="82" nillable="true" ma:displayName="Loc Published Dependent Assets" ma:default="" ma:list="{16827E70-9845-430F-A094-8731080BBC99}" ma:internalName="LocPublishedDependentAssetsLookup" ma:readOnly="true" ma:showField="PublishedDependentAssets" ma:web="d01925c2-06df-47dc-afc4-5661f7a07983">
      <xsd:simpleType>
        <xsd:restriction base="dms:Lookup"/>
      </xsd:simpleType>
    </xsd:element>
    <xsd:element name="LocPublishedLinkedAssetsLookup" ma:index="83" nillable="true" ma:displayName="Loc Published Linked Assets" ma:default="" ma:list="{16827E70-9845-430F-A094-8731080BBC99}" ma:internalName="LocPublishedLinkedAssetsLookup" ma:readOnly="true" ma:showField="PublishedLinkedAssets" ma:web="d01925c2-06df-47dc-afc4-5661f7a07983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cf279a4f-10c7-485f-97b6-00fffa36a68a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AD231713-E82E-4CE6-8999-1E8A6A67596B}" ma:internalName="Markets" ma:readOnly="false" ma:showField="MarketName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6A3D5064-68F5-424F-8E94-94F877F427C1}" ma:internalName="NumOfRatingsLookup" ma:readOnly="true" ma:showField="NumOfRatings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6A3D5064-68F5-424F-8E94-94F877F427C1}" ma:internalName="PublishStatusLookup" ma:readOnly="false" ma:showField="PublishStatus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e4b50b2c-1251-462e-9ce8-a84fcff9aa53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186d43cb-1a87-425b-8493-a068deffc2f6}" ma:internalName="TaxCatchAll" ma:showField="CatchAllData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186d43cb-1a87-425b-8493-a068deffc2f6}" ma:internalName="TaxCatchAllLabel" ma:readOnly="true" ma:showField="CatchAllDataLabel" ma:web="d01925c2-06df-47dc-afc4-5661f7a07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mappings xmlns="http://schemas.microsoft.com/pics">
  <picture>iVBORw0KGgoAAAANSUhEUgAAAIAAAAA+CAIAAABsnISZAAAACXBIWXMAAA7DAAAOwwHHb6hkAAAKT2lDQ1BQaG90b3Nob3AgSUNDIHByb2ZpbGUAAHjanVNnVFPpFj333vRCS4iAlEtvUhUIIFJCi4AUkSYqIQkQSoghodkVUcERRUUEG8igiAOOjoCMFVEsDIoK2AfkIaKOg6OIisr74Xuja9a89+bN/rXXPues852zzwfACAyWSDNRNYAMqUIeEeCDx8TG4eQuQIEKJHAAEAizZCFz/SMBAPh+PDwrIsAHvgABeNMLCADATZvAMByH/w/qQplcAYCEAcB0kThLCIAUAEB6jkKmAEBGAYCdmCZTAKAEAGDLY2LjAFAtAGAnf+bTAICd+Jl7AQBblCEVAaCRACATZYhEAGg7AKzPVopFAFgwABRmS8Q5ANgtADBJV2ZIALC3AMDOEAuyAAgMADBRiIUpAAR7AGDIIyN4AISZABRG8lc88SuuEOcqAAB4mbI8uSQ5RYFbCC1xB1dXLh4ozkkXKxQ2YQJhmkAuwnmZGTKBNA/g88wAAKCRFRHgg/P9eM4Ors7ONo62Dl8t6r8G/yJiYuP+5c+rcEAAAOF0ftH+LC+zGoA7BoBt/qIl7gRoXgugdfeLZrIPQLUAoOnaV/Nw+H48PEWhkLnZ2eXk5NhKxEJbYcpXff5nwl/AV/1s+X48/Pf14L7iJIEyXYFHBPjgwsz0TKUcz5IJhGLc5o9H/LcL//wd0yLESWK5WCoU41EScY5EmozzMqUiiUKSKcUl0v9k4t8s+wM+3zUAsGo+AXuRLahdYwP2SycQWHTA4vcAAPK7b8HUKAgDgGiD4c93/+8//UegJQCAZkmScQAAXkQkLlTKsz/HCAAARKCBKrBBG/TBGCzABhzBBdzBC/xgNoRCJMTCQhBCCmSAHHJgKayCQiiGzbAdKmAv1EAdNMBRaIaTcA4uwlW4Dj1wD/phCJ7BKLyBCQRByAgTYSHaiAFiilgjjggXmYX4IcFIBBKLJCDJiBRRIkuRNUgxUopUIFVIHfI9cgI5h1xGupE7yAAygvyGvEcxlIGyUT3UDLVDuag3GoRGogvQZHQxmo8WoJvQcrQaPYw2oefQq2gP2o8+Q8cwwOgYBzPEbDAuxsNCsTgsCZNjy7EirAyrxhqwVqwDu4n1Y8+xdwQSgUXACTYEd0IgYR5BSFhMWE7YSKggHCQ0EdoJNwkDhFHCJyKTqEu0JroR+cQYYjIxh1hILCPWEo8TLxB7iEPENyQSiUMyJ7mQAkmxpFTSEtJG0m5SI+ksqZs0SBojk8naZGuyBzmULCAryIXkneTD5DPkG+Qh8lsKnWJAcaT4U+IoUspqShnlEOU05QZlmDJBVaOaUt2ooVQRNY9aQq2htlKvUYeoEzR1mjnNgxZJS6WtopXTGmgXaPdpr+h0uhHdlR5Ol9BX0svpR+iX6AP0dwwNhhWDx4hnKBmbGAcYZxl3GK+YTKYZ04sZx1QwNzHrmOeZD5lvVVgqtip8FZHKCpVKlSaVGyovVKmqpqreqgtV81XLVI+pXlN9rkZVM1PjqQnUlqtVqp1Q61MbU2epO6iHqmeob1Q/pH5Z/YkGWcNMw09DpFGgsV/jvMYgC2MZs3gsIWsNq4Z1gTXEJrHN2Xx2KruY/R27iz2qqaE5QzNKM1ezUvOUZj8H45hx+Jx0TgnnKKeX836K3hTvKeIpG6Y0TLkxZVxrqpaXllirSKtRq0frvTau7aedpr1Fu1n7gQ5Bx0onXCdHZ4/OBZ3nU9lT3acKpxZNPTr1ri6qa6UbobtEd79up+6Ynr5egJ5Mb6feeb3n+hx9L/1U/W36p/VHDFgGswwkBtsMzhg8xTVxbzwdL8fb8VFDXcNAQ6VhlWGX4YSRudE8o9VGjUYPjGnGXOMk423GbcajJgYmISZLTepN7ppSTbmmKaY7TDtMx83MzaLN1pk1mz0x1zLnm+eb15vft2BaeFostqi2uGVJsuRaplnutrxuhVo5WaVYVVpds0atna0l1rutu6cRp7lOk06rntZnw7Dxtsm2qbcZsOXYBtuutm22fWFnYhdnt8Wuw+6TvZN9un2N/T0HDYfZDqsdWh1+c7RyFDpWOt6azpzuP33F9JbpL2dYzxDP2DPjthPLKcRpnVOb00dnF2e5c4PziIuJS4LLLpc+Lpsbxt3IveRKdPVxXeF60vWdm7Obwu2o26/uNu5p7ofcn8w0nymeWTNz0MPIQ+BR5dE/C5+VMGvfrH5PQ0+BZ7XnIy9jL5FXrdewt6V3qvdh7xc+9j5yn+M+4zw33jLeWV/MN8C3yLfLT8Nvnl+F30N/I/9k/3r/0QCngCUBZwOJgUGBWwL7+Hp8Ib+OPzrbZfay2e1BjKC5QRVBj4KtguXBrSFoyOyQrSH355jOkc5pDoVQfujW0Adh5mGLw34MJ4WHhVeGP45wiFga0TGXNXfR3ENz30T6RJZE3ptnMU85ry1KNSo+qi5qPNo3ujS6P8YuZlnM1VidWElsSxw5LiquNm5svt/87fOH4p3iC+N7F5gvyF1weaHOwvSFpxapLhIsOpZATIhOOJTwQRAqqBaMJfITdyWOCnnCHcJnIi/RNtGI2ENcKh5O8kgqTXqS7JG8NXkkxTOlLOW5hCepkLxMDUzdmzqeFpp2IG0yPTq9MYOSkZBxQqohTZO2Z+pn5mZ2y6xlhbL+xW6Lty8elQfJa7OQrAVZLQq2QqboVFoo1yoHsmdlV2a/zYnKOZarnivN7cyzytuQN5zvn//tEsIS4ZK2pYZLVy0dWOa9rGo5sjxxedsK4xUFK4ZWBqw8uIq2Km3VT6vtV5eufr0mek1rgV7ByoLBtQFr6wtVCuWFfevc1+1dT1gvWd+1YfqGnRs+FYmKrhTbF5cVf9go3HjlG4dvyr+Z3JS0qavEuWTPZtJm6ebeLZ5bDpaql+aXDm4N2dq0Dd9WtO319kXbL5fNKNu7g7ZDuaO/PLi8ZafJzs07P1SkVPRU+lQ27tLdtWHX+G7R7ht7vPY07NXbW7z3/T7JvttVAVVN1WbVZftJ+7P3P66Jqun4lvttXa1ObXHtxwPSA/0HIw6217nU1R3SPVRSj9Yr60cOxx++/p3vdy0NNg1VjZzG4iNwRHnk6fcJ3/ceDTradox7rOEH0x92HWcdL2pCmvKaRptTmvtbYlu6T8w+0dbq3nr8R9sfD5w0PFl5SvNUyWna6YLTk2fyz4ydlZ19fi753GDborZ752PO32oPb++6EHTh0kX/i+c7vDvOXPK4dPKy2+UTV7hXmq86X23qdOo8/pPTT8e7nLuarrlca7nuer21e2b36RueN87d9L158Rb/1tWeOT3dvfN6b/fF9/XfFt1+cif9zsu72Xcn7q28T7xf9EDtQdlD3YfVP1v+3Njv3H9qwHeg89HcR/cGhYPP/pH1jw9DBY+Zj8uGDYbrnjg+OTniP3L96fynQ89kzyaeF/6i/suuFxYvfvjV69fO0ZjRoZfyl5O/bXyl/erA6xmv28bCxh6+yXgzMV70VvvtwXfcdx3vo98PT+R8IH8o/2j5sfVT0Kf7kxmTk/8EA5jz/GMzLdsAAAAgY0hSTQAAeiUAAICDAAD5/wAAgOkAAHUwAADqYAAAOpgAABdvkl/FRgAACRxJREFUeNrsHE1v20aWSRdoTp7b9sSxAic9iS3Qo8m46fYkKk7SniRFidBLJddxL4UrRPXRFaD6sgtXFeXL1qhW1CkN2oo6Fm1I/4BSNwdoO/wDpm4+aQ8vYOkZiaKooeQUehCCiB7Om/cx72PeG10ZDofCEhYHV5csWArg7wmdtl7I5/u2PZMACvn8jcR19tNsaEsWB4PrupZpue4geNg/wswlKzL1BCHERUdc1y1ulSK8a5lWz+juV6uvupxCCeC41YoD916lIityNAEcaQ3LtP4GAlj6gFdhBwRDs6EhhDK5bKet94yuf8c4hHR0HRyRiLEsK6m0Cq/AAEIc+H9SkjxD5xBidI1+3x647gpCsqxkclnKcBHiePMA9omGDqyWQ4iIcUpNAzqHkKamOYSwiChz5xAiCMK6rGRyWdYC+ylNStLHpbDb+kpwHlDI5y3TevHH7wFjbiSuy4q8LisHtRo8gfGdtr5XqSCEklISyJAVGWRzI3GdmmS3XAZb1Lft+5t3gQyEVvp233XdTC7rWRtYEuWiAowkjN+vVsHiue4A2HRYr7uuu1epACKYs7hV2i2X/a8f1GqgYUkpCe8ihI5b3yUlyS/jvUrFv2ZBEFJptdPWj1st1oNegGEgPHrwYG01ETxmbTVx787mO2+9bT43h8Ph2dkZ/AvP4SsADPC/+OjBA2o287n5+JNPyJ9/wtezs7N7dzbXVhP2b79NuzD/yNu3NrwZjJ+68OSdt97W/9f2EN2+tbG2mvBQD4dD7ZvG2mriiydPPCrM5ya1bHhy786mf81fPHmytppYW01QJLMQygewYSg1oG/bu+UyiBq250stUFX/bp2gC4IgCEJSSh7W6yLGXriVyWZhA81iJ4ulkqezqbSaSqsOIeuK7NmckYiONE3EeL9a9aiAqMEyLS/A7+htQRD2q1/617xfrXpfOThhWZGpDxuVUtYTY1EQhI6ug+kMD6x5dV13dkcFvucvMSclQRBUNX1R9pIfXa9ruK4LUvHDuqz45dTrGrIi+y0SgHoRY7xhKFh5P4gYF7dKzYb23sa7mVzWc3phwHNo4AC4BBsjE5eVwGyGECIIQs8wTizzokIM/P7ZEwk9+QriJoBosFsur8vKkdbotPVOW5cVOczG9ByarMheLOG598sACK3IiswlFY1XAJ7tglCv09Yf5R/+/Osvwen7Qa0mYvzsxx88Cme0/jNCsVRKTTImg0H0bTqPRAz8WCaXdQgJ5ubLoDN7IdCe1ovwAjDr/b498ZDG6Brsn3qGsUgBsLYbeIrQyjh7+hfHHeKfp6lp4bHw3b4ixp22zp5o+p9AQNVp65QhnXgOOoUJKuTzrHZQCQury3uVSiabfalHtt1p60lJ8kcLqbTa6xrNhpaUpIHrptKqR7Mo4qQkgTdGCDnM/OuyYpnWQa2WUtMOIQGZ8CywX60W8vlC/mEmlwVP27dt8MleYFIslU5Ma69S6fftlJoWBKFndDttHajjI4AIVhg03e88M7ksJTNYOozx/nRY/3pn+7H3YnGrtC4rrAZkctmeYXjuPSYBQI69V6k0G5p3fJKUpKLvpCEpScet73a2H8NiwOQet1p92w4jgCuxliT7tg1GZlwM6roupGzUAHgxKSWDgw3QjInDZgeHEDh9CsAFa0Zohc0JFiaAJSyPo5cCWMJSAEsBLGEpgMsKV27f2vDn+sHVpWgAETR7NJ2UJCgYcI/ioQx5YplsBiNiDCfMI8+Q509XjAKwTAt6F8IMzuSyxVIpZBEjIO3o6Dp1KhAMu+WymlanwsuXrlgE4BCyV6lEyJ+9ynAEjF/VamEyTxYml23jpIu/D7BM6/7m3WhnyAe1WiGfn/aIrdc13tt4Nxr3F04XZwH0ukYEDlJ0FvIPw8/QbGg729txu8r46OJZkOnb9jheZHJZUcT+bQjNPz3DGHnY++n2dhhL2Gxo44pl0CnDelrwnEeaFp6bsdLFzQe4rnt/8y5bPJlYiex1ja9qNfbFif5gHPdTafXzcnmiX+11jaam9W072AfETRc3AexVKmz4wfY5jXNuO9uPWZX5+ddfxlHo9W9RcFivp8K1I3gBq4hxgADipouPD2BLQuFXCbH5Yf1r9pg3oBbG6j5C6NmPP0zFfbAhAdyfA118BMBySsQ45CoDxkM+NVJt2Whkv1qdMbFaCF18BMCGgBEaxzO5LMvBkVkVtABTWjmt7l8Suq5yWSWlp/5W56kgpdJMZJsS2NYKhFD4buTLRhcHAbA8YvGFBLad74QxNWwPSCqtxlGSnA9dHARARoVo0aYSMaZY6boupYYsX+RRnYGvCl08doDdZ/FFno1tM6VCaYfQTSrrUflyGejikAkPLmooQmgWgyBiLAjWRWUZBMgjGJ1lWmxLCwvQuLcQujjsAMpErMTcITI3dPNBtKyILRiWAnj1BUBZxhmbmdnX4bJNTOgWThcHAbCxQcjG4Gixx1ToZEV+8cfv1CfkaeN86OIgADbAinylgo362SSeI7rLQBePHSDSmkJdqgoP7MkPm/twRHcZ6OIgADbPtkwrmrJ0dHqhcJ0xJnSXgS4+PoDV0yOtEUFNKE8lYsyecY5EF8ctvvnQxScMTV28cAvKMtVvCjmEsExk7+gCfFzaYt1jHDKYA118BDDyyBt+ZSHkKh8xHQMixuM6y0ZeFvdfYuEFc6CLWyK2X/2SfXhQq+1sbwf3H3Ta+siq9+flcsDZi//nA/zoCvn8xIB9ME13Sdx0vZZYXfUvCGP8wYcfRhDAP9944/XXr51YtI96cXp6pGnn5+cDd3DzzZt+o/H90+93P/vs2dOn5+fn1FvFrVLho4+CsySMMXsV1CHO8X+/PT09dYhz882b165dozAe/uffbKHxX++/P66cGTdddFdESBjXPBHQqDPVxg9Z+fOu1c+8favBjbTx0cX5LCh8x0DADOHrrplc9rjVivuGXqx0XY1jrcetVoTaBULosF6flk5ZkSN0o/iR7pbLYfrIY6KLswmitm3In6uBqnq0vmh/gNjR2+FbdGVFTqnpCFcT+NIVowA8p2SZluOM6HCCxsrIrQYBDBIEYWR3JmDkciWEF13Le8ILhmVBZsHw/wEATrYsS2LCQwoAAAAASUVORK5CYII=</picture>
</mapping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PublishedLinkedAssetsLookup xmlns="d01925c2-06df-47dc-afc4-5661f7a07983" xsi:nil="true"/>
    <ApprovalStatus xmlns="d01925c2-06df-47dc-afc4-5661f7a07983">InProgress</ApprovalStatus>
    <MarketSpecific xmlns="d01925c2-06df-47dc-afc4-5661f7a07983">false</MarketSpecific>
    <LocComments xmlns="d01925c2-06df-47dc-afc4-5661f7a07983" xsi:nil="true"/>
    <LocLastLocAttemptVersionTypeLookup xmlns="d01925c2-06df-47dc-afc4-5661f7a07983" xsi:nil="true"/>
    <DirectSourceMarket xmlns="d01925c2-06df-47dc-afc4-5661f7a07983">english</DirectSourceMarket>
    <ThumbnailAssetId xmlns="d01925c2-06df-47dc-afc4-5661f7a07983" xsi:nil="true"/>
    <PrimaryImageGen xmlns="d01925c2-06df-47dc-afc4-5661f7a07983">true</PrimaryImageGen>
    <LocNewPublishedVersionLookup xmlns="d01925c2-06df-47dc-afc4-5661f7a07983" xsi:nil="true"/>
    <LegacyData xmlns="d01925c2-06df-47dc-afc4-5661f7a07983" xsi:nil="true"/>
    <LocRecommendedHandoff xmlns="d01925c2-06df-47dc-afc4-5661f7a07983" xsi:nil="true"/>
    <BusinessGroup xmlns="d01925c2-06df-47dc-afc4-5661f7a07983" xsi:nil="true"/>
    <BlockPublish xmlns="d01925c2-06df-47dc-afc4-5661f7a07983">false</BlockPublish>
    <TPFriendlyName xmlns="d01925c2-06df-47dc-afc4-5661f7a07983" xsi:nil="true"/>
    <LocOverallPublishStatusLookup xmlns="d01925c2-06df-47dc-afc4-5661f7a07983" xsi:nil="true"/>
    <NumericId xmlns="d01925c2-06df-47dc-afc4-5661f7a07983" xsi:nil="true"/>
    <APEditor xmlns="d01925c2-06df-47dc-afc4-5661f7a07983">
      <UserInfo>
        <DisplayName/>
        <AccountId xsi:nil="true"/>
        <AccountType/>
      </UserInfo>
    </APEditor>
    <SourceTitle xmlns="d01925c2-06df-47dc-afc4-5661f7a07983" xsi:nil="true"/>
    <OpenTemplate xmlns="d01925c2-06df-47dc-afc4-5661f7a07983">true</OpenTemplate>
    <LocOverallLocStatusLookup xmlns="d01925c2-06df-47dc-afc4-5661f7a07983" xsi:nil="true"/>
    <UALocComments xmlns="d01925c2-06df-47dc-afc4-5661f7a07983" xsi:nil="true"/>
    <ParentAssetId xmlns="d01925c2-06df-47dc-afc4-5661f7a07983" xsi:nil="true"/>
    <IntlLangReviewDate xmlns="d01925c2-06df-47dc-afc4-5661f7a07983" xsi:nil="true"/>
    <FeatureTagsTaxHTField0 xmlns="d01925c2-06df-47dc-afc4-5661f7a07983">
      <Terms xmlns="http://schemas.microsoft.com/office/infopath/2007/PartnerControls"/>
    </FeatureTagsTaxHTField0>
    <PublishStatusLookup xmlns="d01925c2-06df-47dc-afc4-5661f7a07983">
      <Value>310654</Value>
    </PublishStatusLookup>
    <Providers xmlns="d01925c2-06df-47dc-afc4-5661f7a07983" xsi:nil="true"/>
    <MachineTranslated xmlns="d01925c2-06df-47dc-afc4-5661f7a07983">false</MachineTranslated>
    <OriginalSourceMarket xmlns="d01925c2-06df-47dc-afc4-5661f7a07983">english</OriginalSourceMarket>
    <APDescription xmlns="d01925c2-06df-47dc-afc4-5661f7a07983">Use this standard invoice to bill for sales or services. Works with themes and can be personalized by adding your company logo.</APDescription>
    <ClipArtFilename xmlns="d01925c2-06df-47dc-afc4-5661f7a07983" xsi:nil="true"/>
    <ContentItem xmlns="d01925c2-06df-47dc-afc4-5661f7a07983" xsi:nil="true"/>
    <TPInstallLocation xmlns="d01925c2-06df-47dc-afc4-5661f7a07983" xsi:nil="true"/>
    <PublishTargets xmlns="d01925c2-06df-47dc-afc4-5661f7a07983">OfficeOnlineVNext</PublishTargets>
    <TimesCloned xmlns="d01925c2-06df-47dc-afc4-5661f7a07983" xsi:nil="true"/>
    <AssetStart xmlns="d01925c2-06df-47dc-afc4-5661f7a07983">2011-12-02T19:48:00+00:00</AssetStart>
    <Provider xmlns="d01925c2-06df-47dc-afc4-5661f7a07983" xsi:nil="true"/>
    <AcquiredFrom xmlns="d01925c2-06df-47dc-afc4-5661f7a07983">Internal MS</AcquiredFrom>
    <FriendlyTitle xmlns="d01925c2-06df-47dc-afc4-5661f7a07983" xsi:nil="true"/>
    <LastHandOff xmlns="d01925c2-06df-47dc-afc4-5661f7a07983" xsi:nil="true"/>
    <TPClientViewer xmlns="d01925c2-06df-47dc-afc4-5661f7a07983" xsi:nil="true"/>
    <ShowIn xmlns="d01925c2-06df-47dc-afc4-5661f7a07983">Show everywhere</ShowIn>
    <UANotes xmlns="d01925c2-06df-47dc-afc4-5661f7a07983" xsi:nil="true"/>
    <TemplateStatus xmlns="d01925c2-06df-47dc-afc4-5661f7a07983">Complete</TemplateStatus>
    <InternalTagsTaxHTField0 xmlns="d01925c2-06df-47dc-afc4-5661f7a07983">
      <Terms xmlns="http://schemas.microsoft.com/office/infopath/2007/PartnerControls"/>
    </InternalTagsTaxHTField0>
    <CSXHash xmlns="d01925c2-06df-47dc-afc4-5661f7a07983" xsi:nil="true"/>
    <Downloads xmlns="d01925c2-06df-47dc-afc4-5661f7a07983">0</Downloads>
    <VoteCount xmlns="d01925c2-06df-47dc-afc4-5661f7a07983" xsi:nil="true"/>
    <OOCacheId xmlns="d01925c2-06df-47dc-afc4-5661f7a07983" xsi:nil="true"/>
    <IsDeleted xmlns="d01925c2-06df-47dc-afc4-5661f7a07983">false</IsDeleted>
    <AssetExpire xmlns="d01925c2-06df-47dc-afc4-5661f7a07983">2029-05-12T07:00:00+00:00</AssetExpire>
    <DSATActionTaken xmlns="d01925c2-06df-47dc-afc4-5661f7a07983" xsi:nil="true"/>
    <LocPublishedDependentAssetsLookup xmlns="d01925c2-06df-47dc-afc4-5661f7a07983" xsi:nil="true"/>
    <CSXSubmissionMarket xmlns="d01925c2-06df-47dc-afc4-5661f7a07983" xsi:nil="true"/>
    <TPExecutable xmlns="d01925c2-06df-47dc-afc4-5661f7a07983" xsi:nil="true"/>
    <EditorialTags xmlns="d01925c2-06df-47dc-afc4-5661f7a07983" xsi:nil="true"/>
    <SubmitterId xmlns="d01925c2-06df-47dc-afc4-5661f7a07983" xsi:nil="true"/>
    <ApprovalLog xmlns="d01925c2-06df-47dc-afc4-5661f7a07983" xsi:nil="true"/>
    <AssetType xmlns="d01925c2-06df-47dc-afc4-5661f7a07983">TP</AssetType>
    <BugNumber xmlns="d01925c2-06df-47dc-afc4-5661f7a07983" xsi:nil="true"/>
    <CSXSubmissionDate xmlns="d01925c2-06df-47dc-afc4-5661f7a07983" xsi:nil="true"/>
    <CSXUpdate xmlns="d01925c2-06df-47dc-afc4-5661f7a07983">false</CSXUpdate>
    <Milestone xmlns="d01925c2-06df-47dc-afc4-5661f7a07983" xsi:nil="true"/>
    <RecommendationsModifier xmlns="d01925c2-06df-47dc-afc4-5661f7a07983" xsi:nil="true"/>
    <OriginAsset xmlns="d01925c2-06df-47dc-afc4-5661f7a07983" xsi:nil="true"/>
    <TPComponent xmlns="d01925c2-06df-47dc-afc4-5661f7a07983" xsi:nil="true"/>
    <AssetId xmlns="d01925c2-06df-47dc-afc4-5661f7a07983">TP102790943</AssetId>
    <IntlLocPriority xmlns="d01925c2-06df-47dc-afc4-5661f7a07983" xsi:nil="true"/>
    <PolicheckWords xmlns="d01925c2-06df-47dc-afc4-5661f7a07983" xsi:nil="true"/>
    <TPLaunchHelpLink xmlns="d01925c2-06df-47dc-afc4-5661f7a07983" xsi:nil="true"/>
    <TPApplication xmlns="d01925c2-06df-47dc-afc4-5661f7a07983" xsi:nil="true"/>
    <CrawlForDependencies xmlns="d01925c2-06df-47dc-afc4-5661f7a07983">false</CrawlForDependencies>
    <HandoffToMSDN xmlns="d01925c2-06df-47dc-afc4-5661f7a07983" xsi:nil="true"/>
    <PlannedPubDate xmlns="d01925c2-06df-47dc-afc4-5661f7a07983" xsi:nil="true"/>
    <IntlLangReviewer xmlns="d01925c2-06df-47dc-afc4-5661f7a07983" xsi:nil="true"/>
    <TrustLevel xmlns="d01925c2-06df-47dc-afc4-5661f7a07983">1 Microsoft Managed Content</TrustLevel>
    <LocLastLocAttemptVersionLookup xmlns="d01925c2-06df-47dc-afc4-5661f7a07983">694802</LocLastLocAttemptVersionLookup>
    <LocProcessedForHandoffsLookup xmlns="d01925c2-06df-47dc-afc4-5661f7a07983" xsi:nil="true"/>
    <IsSearchable xmlns="d01925c2-06df-47dc-afc4-5661f7a07983">true</IsSearchable>
    <TemplateTemplateType xmlns="d01925c2-06df-47dc-afc4-5661f7a07983">Word Document Template</TemplateTemplateType>
    <CampaignTagsTaxHTField0 xmlns="d01925c2-06df-47dc-afc4-5661f7a07983">
      <Terms xmlns="http://schemas.microsoft.com/office/infopath/2007/PartnerControls"/>
    </CampaignTagsTaxHTField0>
    <TPNamespace xmlns="d01925c2-06df-47dc-afc4-5661f7a07983" xsi:nil="true"/>
    <LocOverallPreviewStatusLookup xmlns="d01925c2-06df-47dc-afc4-5661f7a07983" xsi:nil="true"/>
    <TaxCatchAll xmlns="d01925c2-06df-47dc-afc4-5661f7a07983"/>
    <Markets xmlns="d01925c2-06df-47dc-afc4-5661f7a07983"/>
    <UAProjectedTotalWords xmlns="d01925c2-06df-47dc-afc4-5661f7a07983" xsi:nil="true"/>
    <IntlLangReview xmlns="d01925c2-06df-47dc-afc4-5661f7a07983" xsi:nil="true"/>
    <OutputCachingOn xmlns="d01925c2-06df-47dc-afc4-5661f7a07983">false</OutputCachingOn>
    <APAuthor xmlns="d01925c2-06df-47dc-afc4-5661f7a07983">
      <UserInfo>
        <DisplayName>REDMOND\ncrowell</DisplayName>
        <AccountId>81</AccountId>
        <AccountType/>
      </UserInfo>
    </APAuthor>
    <LocManualTestRequired xmlns="d01925c2-06df-47dc-afc4-5661f7a07983">false</LocManualTestRequired>
    <TPCommandLine xmlns="d01925c2-06df-47dc-afc4-5661f7a07983" xsi:nil="true"/>
    <TPAppVersion xmlns="d01925c2-06df-47dc-afc4-5661f7a07983" xsi:nil="true"/>
    <EditorialStatus xmlns="d01925c2-06df-47dc-afc4-5661f7a07983">Complete</EditorialStatus>
    <LastModifiedDateTime xmlns="d01925c2-06df-47dc-afc4-5661f7a07983" xsi:nil="true"/>
    <ScenarioTagsTaxHTField0 xmlns="d01925c2-06df-47dc-afc4-5661f7a07983">
      <Terms xmlns="http://schemas.microsoft.com/office/infopath/2007/PartnerControls"/>
    </ScenarioTagsTaxHTField0>
    <LocProcessedForMarketsLookup xmlns="d01925c2-06df-47dc-afc4-5661f7a07983" xsi:nil="true"/>
    <TPLaunchHelpLinkType xmlns="d01925c2-06df-47dc-afc4-5661f7a07983">Template</TPLaunchHelpLinkType>
    <LocalizationTagsTaxHTField0 xmlns="d01925c2-06df-47dc-afc4-5661f7a07983">
      <Terms xmlns="http://schemas.microsoft.com/office/infopath/2007/PartnerControls"/>
    </LocalizationTagsTaxHTField0>
    <UACurrentWords xmlns="d01925c2-06df-47dc-afc4-5661f7a07983" xsi:nil="true"/>
    <ArtSampleDocs xmlns="d01925c2-06df-47dc-afc4-5661f7a07983" xsi:nil="true"/>
    <UALocRecommendation xmlns="d01925c2-06df-47dc-afc4-5661f7a07983">Localize</UALocRecommendation>
    <Manager xmlns="d01925c2-06df-47dc-afc4-5661f7a07983" xsi:nil="true"/>
    <LocOverallHandbackStatusLookup xmlns="d01925c2-06df-47dc-afc4-5661f7a07983" xsi:nil="true"/>
    <OriginalRelease xmlns="d01925c2-06df-47dc-afc4-5661f7a07983">15</OriginalRelease>
    <LocMarketGroupTiers2 xmlns="d01925c2-06df-47dc-afc4-5661f7a07983" xsi:nil="true"/>
  </documentManagement>
</p:properties>
</file>

<file path=customXml/itemProps1.xml><?xml version="1.0" encoding="utf-8"?>
<ds:datastoreItem xmlns:ds="http://schemas.openxmlformats.org/officeDocument/2006/customXml" ds:itemID="{10F04572-02BC-4501-8E62-7E110B7D4C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B87D7D-49D6-40A8-A680-1E0D3A4F63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05113C-EFFA-4FA0-9030-B76817344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1925c2-06df-47dc-afc4-5661f7a079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customXml/itemProps5.xml><?xml version="1.0" encoding="utf-8"?>
<ds:datastoreItem xmlns:ds="http://schemas.openxmlformats.org/officeDocument/2006/customXml" ds:itemID="{5C59D8FF-250C-42ED-9C2F-D2843E1FFBFA}">
  <ds:schemaRefs>
    <ds:schemaRef ds:uri="http://schemas.microsoft.com/office/2006/metadata/properties"/>
    <ds:schemaRef ds:uri="http://schemas.microsoft.com/office/infopath/2007/PartnerControls"/>
    <ds:schemaRef ds:uri="d01925c2-06df-47dc-afc4-5661f7a079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{D871B23A-DE8B-48D1-8066-B4C079763D96}TF28b401f8-3f22-428f-8229-3115bd1c9eafcf5d7523_win32-9a846c82c301</Template>
  <TotalTime>1</TotalTime>
  <Pages>1</Pages>
  <Words>52</Words>
  <Characters>337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Thor Nesbit</dc:creator>
  <cp:lastModifiedBy>Thor Russell Nesbit</cp:lastModifiedBy>
  <cp:revision>1</cp:revision>
  <dcterms:created xsi:type="dcterms:W3CDTF">2026-01-08T19:20:00Z</dcterms:created>
  <dcterms:modified xsi:type="dcterms:W3CDTF">2026-01-08T19:21:00Z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0x010100FC852C1E5F91724B9A95531E564938F8040047D3639BF074B14FBCC11A469034FDEF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